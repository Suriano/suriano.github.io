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99" w:type="dxa"/>
        <w:tblInd w:w="-1027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694"/>
        <w:gridCol w:w="567"/>
        <w:gridCol w:w="7938"/>
      </w:tblGrid>
      <w:tr w:rsidR="002612DC" w:rsidRPr="00052956" w14:paraId="13F3A953" w14:textId="77777777" w:rsidTr="00C91590">
        <w:trPr>
          <w:trHeight w:val="3260"/>
        </w:trPr>
        <w:tc>
          <w:tcPr>
            <w:tcW w:w="2694" w:type="dxa"/>
          </w:tcPr>
          <w:p w14:paraId="3F8A6A48" w14:textId="77777777" w:rsidR="002612DC" w:rsidRDefault="00993B14" w:rsidP="000E1249">
            <w:pPr>
              <w:pStyle w:val="Ttulo4"/>
              <w:rPr>
                <w:sz w:val="28"/>
              </w:rPr>
            </w:pPr>
            <w:r>
              <w:rPr>
                <w:noProof/>
              </w:rPr>
              <w:t xml:space="preserve">     </w:t>
            </w:r>
            <w:r w:rsidR="003517F2">
              <w:rPr>
                <w:noProof/>
              </w:rPr>
              <w:drawing>
                <wp:inline distT="0" distB="0" distL="0" distR="0" wp14:anchorId="4CF4AC51" wp14:editId="61837E6F">
                  <wp:extent cx="1092835" cy="1211580"/>
                  <wp:effectExtent l="19050" t="0" r="0" b="0"/>
                  <wp:docPr id="1" name="Imagem 1" descr="brasaoSP pretoI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brasaoSP pretoI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835" cy="1211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1C23F9" w14:textId="77777777" w:rsidR="002612DC" w:rsidRPr="001859D4" w:rsidRDefault="00464C99" w:rsidP="002616EB">
            <w:pPr>
              <w:pStyle w:val="Ttulo5"/>
              <w:spacing w:before="120" w:line="360" w:lineRule="auto"/>
              <w:rPr>
                <w:rFonts w:ascii="Times New Roman" w:hAnsi="Times New Roman"/>
                <w:b w:val="0"/>
                <w:sz w:val="16"/>
                <w:szCs w:val="16"/>
                <w:lang w:val="pt-BR"/>
              </w:rPr>
            </w:pPr>
            <w:hyperlink r:id="rId9" w:history="1">
              <w:r w:rsidRPr="001859D4">
                <w:rPr>
                  <w:rStyle w:val="Hyperlink"/>
                  <w:rFonts w:ascii="Times New Roman" w:hAnsi="Times New Roman"/>
                  <w:b w:val="0"/>
                  <w:color w:val="auto"/>
                  <w:sz w:val="16"/>
                  <w:szCs w:val="16"/>
                  <w:u w:val="none"/>
                  <w:lang w:val="pt-BR"/>
                </w:rPr>
                <w:t>www.policiamilitar.sp.gov.br</w:t>
              </w:r>
            </w:hyperlink>
          </w:p>
          <w:p w14:paraId="1E9CDCCD" w14:textId="33CEDAC7" w:rsidR="002612DC" w:rsidRPr="001859D4" w:rsidRDefault="00BC61B6" w:rsidP="002616EB">
            <w:pPr>
              <w:spacing w:line="360" w:lineRule="auto"/>
              <w:ind w:right="-107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cpam1</w:t>
            </w:r>
            <w:r w:rsidR="007F469F" w:rsidRPr="001859D4">
              <w:rPr>
                <w:sz w:val="16"/>
                <w:szCs w:val="16"/>
              </w:rPr>
              <w:t>@policiamilitar.sp.gov.br</w:t>
            </w:r>
          </w:p>
          <w:p w14:paraId="02CF7A0B" w14:textId="77777777" w:rsidR="002612DC" w:rsidRDefault="002612DC" w:rsidP="002616EB">
            <w:pPr>
              <w:spacing w:line="360" w:lineRule="auto"/>
              <w:jc w:val="center"/>
              <w:rPr>
                <w:sz w:val="10"/>
                <w:szCs w:val="10"/>
              </w:rPr>
            </w:pPr>
          </w:p>
          <w:p w14:paraId="6C89BC1B" w14:textId="77777777" w:rsidR="00F95949" w:rsidRDefault="00F95949" w:rsidP="00BA1C5C">
            <w:pPr>
              <w:spacing w:line="360" w:lineRule="auto"/>
            </w:pPr>
            <w:r>
              <w:t xml:space="preserve"> </w:t>
            </w:r>
          </w:p>
        </w:tc>
        <w:tc>
          <w:tcPr>
            <w:tcW w:w="567" w:type="dxa"/>
          </w:tcPr>
          <w:p w14:paraId="7B0235EB" w14:textId="77777777" w:rsidR="002612DC" w:rsidRDefault="002612DC" w:rsidP="002616EB">
            <w:pPr>
              <w:tabs>
                <w:tab w:val="left" w:pos="2552"/>
              </w:tabs>
              <w:spacing w:line="360" w:lineRule="auto"/>
              <w:rPr>
                <w:b/>
                <w:sz w:val="28"/>
              </w:rPr>
            </w:pPr>
          </w:p>
        </w:tc>
        <w:tc>
          <w:tcPr>
            <w:tcW w:w="7938" w:type="dxa"/>
          </w:tcPr>
          <w:p w14:paraId="430D7C78" w14:textId="1C5A6B4A" w:rsidR="00C91590" w:rsidRPr="00C91590" w:rsidRDefault="00CD6CAB" w:rsidP="00C91590">
            <w:pPr>
              <w:pStyle w:val="Ttulo1"/>
              <w:numPr>
                <w:ilvl w:val="0"/>
                <w:numId w:val="0"/>
              </w:numPr>
              <w:tabs>
                <w:tab w:val="clear" w:pos="2552"/>
              </w:tabs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 xml:space="preserve"> </w:t>
            </w:r>
            <w:r w:rsidR="00C91590" w:rsidRPr="00C91590">
              <w:rPr>
                <w:rFonts w:ascii="Times New Roman" w:hAnsi="Times New Roman"/>
                <w:szCs w:val="28"/>
              </w:rPr>
              <w:t>SECRETARIA DA SEGURAN</w:t>
            </w:r>
            <w:r w:rsidR="00C91590" w:rsidRPr="00C91590">
              <w:rPr>
                <w:rFonts w:ascii="Times New Roman" w:hAnsi="Times New Roman" w:hint="eastAsia"/>
                <w:szCs w:val="28"/>
              </w:rPr>
              <w:t>Ç</w:t>
            </w:r>
            <w:r w:rsidR="00C91590" w:rsidRPr="00C91590">
              <w:rPr>
                <w:rFonts w:ascii="Times New Roman" w:hAnsi="Times New Roman"/>
                <w:szCs w:val="28"/>
              </w:rPr>
              <w:t>A P</w:t>
            </w:r>
            <w:r w:rsidR="00C91590" w:rsidRPr="00C91590">
              <w:rPr>
                <w:rFonts w:ascii="Times New Roman" w:hAnsi="Times New Roman" w:hint="eastAsia"/>
                <w:szCs w:val="28"/>
              </w:rPr>
              <w:t>Ú</w:t>
            </w:r>
            <w:r w:rsidR="00C91590" w:rsidRPr="00C91590">
              <w:rPr>
                <w:rFonts w:ascii="Times New Roman" w:hAnsi="Times New Roman"/>
                <w:szCs w:val="28"/>
              </w:rPr>
              <w:t>BLICA</w:t>
            </w:r>
          </w:p>
          <w:p w14:paraId="776CD7C4" w14:textId="77777777" w:rsidR="00C91590" w:rsidRPr="00C91590" w:rsidRDefault="00C91590" w:rsidP="00C91590">
            <w:pPr>
              <w:pStyle w:val="Ttulo1"/>
              <w:numPr>
                <w:ilvl w:val="0"/>
                <w:numId w:val="0"/>
              </w:numPr>
              <w:tabs>
                <w:tab w:val="clear" w:pos="2552"/>
              </w:tabs>
              <w:rPr>
                <w:rFonts w:ascii="Times New Roman" w:hAnsi="Times New Roman"/>
                <w:szCs w:val="28"/>
              </w:rPr>
            </w:pPr>
            <w:r w:rsidRPr="00C91590">
              <w:rPr>
                <w:rFonts w:ascii="Times New Roman" w:hAnsi="Times New Roman"/>
                <w:szCs w:val="28"/>
              </w:rPr>
              <w:t xml:space="preserve"> POL</w:t>
            </w:r>
            <w:r w:rsidRPr="00C91590">
              <w:rPr>
                <w:rFonts w:ascii="Times New Roman" w:hAnsi="Times New Roman" w:hint="eastAsia"/>
                <w:szCs w:val="28"/>
              </w:rPr>
              <w:t>Í</w:t>
            </w:r>
            <w:r w:rsidRPr="00C91590">
              <w:rPr>
                <w:rFonts w:ascii="Times New Roman" w:hAnsi="Times New Roman"/>
                <w:szCs w:val="28"/>
              </w:rPr>
              <w:t>CIA MILITAR DO ESTADO DE S</w:t>
            </w:r>
            <w:r w:rsidRPr="00C91590">
              <w:rPr>
                <w:rFonts w:ascii="Times New Roman" w:hAnsi="Times New Roman" w:hint="eastAsia"/>
                <w:szCs w:val="28"/>
              </w:rPr>
              <w:t>Ã</w:t>
            </w:r>
            <w:r w:rsidRPr="00C91590">
              <w:rPr>
                <w:rFonts w:ascii="Times New Roman" w:hAnsi="Times New Roman"/>
                <w:szCs w:val="28"/>
              </w:rPr>
              <w:t>O PAULO</w:t>
            </w:r>
          </w:p>
          <w:p w14:paraId="259E61AE" w14:textId="2A17F77C" w:rsidR="00C91590" w:rsidRPr="00C91590" w:rsidRDefault="00C91590" w:rsidP="00C91590">
            <w:pPr>
              <w:pStyle w:val="Ttulo1"/>
              <w:numPr>
                <w:ilvl w:val="0"/>
                <w:numId w:val="0"/>
              </w:numPr>
              <w:tabs>
                <w:tab w:val="clear" w:pos="2552"/>
              </w:tabs>
              <w:rPr>
                <w:rFonts w:ascii="Times New Roman" w:hAnsi="Times New Roman"/>
                <w:szCs w:val="28"/>
              </w:rPr>
            </w:pPr>
            <w:r w:rsidRPr="00C91590">
              <w:rPr>
                <w:rFonts w:ascii="Times New Roman" w:hAnsi="Times New Roman"/>
                <w:szCs w:val="28"/>
              </w:rPr>
              <w:t xml:space="preserve"> S</w:t>
            </w:r>
            <w:r w:rsidRPr="00C91590">
              <w:rPr>
                <w:rFonts w:ascii="Times New Roman" w:hAnsi="Times New Roman" w:hint="eastAsia"/>
                <w:szCs w:val="28"/>
              </w:rPr>
              <w:t>ã</w:t>
            </w:r>
            <w:r w:rsidRPr="00C91590">
              <w:rPr>
                <w:rFonts w:ascii="Times New Roman" w:hAnsi="Times New Roman"/>
                <w:szCs w:val="28"/>
              </w:rPr>
              <w:t xml:space="preserve">o Paulo, </w:t>
            </w:r>
            <w:r w:rsidR="0008703F">
              <w:rPr>
                <w:rFonts w:ascii="Times New Roman" w:hAnsi="Times New Roman"/>
                <w:szCs w:val="28"/>
              </w:rPr>
              <w:t>11</w:t>
            </w:r>
            <w:r w:rsidRPr="00C91590">
              <w:rPr>
                <w:rFonts w:ascii="Times New Roman" w:hAnsi="Times New Roman"/>
                <w:szCs w:val="28"/>
              </w:rPr>
              <w:t xml:space="preserve"> de </w:t>
            </w:r>
            <w:r w:rsidR="0008703F">
              <w:rPr>
                <w:rFonts w:ascii="Times New Roman" w:hAnsi="Times New Roman"/>
                <w:szCs w:val="28"/>
              </w:rPr>
              <w:t>agost</w:t>
            </w:r>
            <w:r w:rsidRPr="00C91590">
              <w:rPr>
                <w:rFonts w:ascii="Times New Roman" w:hAnsi="Times New Roman"/>
                <w:szCs w:val="28"/>
              </w:rPr>
              <w:t>o de 202</w:t>
            </w:r>
            <w:r w:rsidR="0008703F">
              <w:rPr>
                <w:rFonts w:ascii="Times New Roman" w:hAnsi="Times New Roman"/>
                <w:szCs w:val="28"/>
              </w:rPr>
              <w:t>6</w:t>
            </w:r>
            <w:r w:rsidRPr="00C91590">
              <w:rPr>
                <w:rFonts w:ascii="Times New Roman" w:hAnsi="Times New Roman"/>
                <w:szCs w:val="28"/>
              </w:rPr>
              <w:t>.</w:t>
            </w:r>
          </w:p>
          <w:p w14:paraId="48162435" w14:textId="651FE35A" w:rsidR="00C91590" w:rsidRPr="00C91590" w:rsidRDefault="00C91590" w:rsidP="00C91590">
            <w:pPr>
              <w:pStyle w:val="Ttulo1"/>
              <w:numPr>
                <w:ilvl w:val="0"/>
                <w:numId w:val="0"/>
              </w:numPr>
              <w:tabs>
                <w:tab w:val="clear" w:pos="2552"/>
              </w:tabs>
              <w:rPr>
                <w:rFonts w:ascii="Times New Roman" w:hAnsi="Times New Roman"/>
                <w:szCs w:val="28"/>
              </w:rPr>
            </w:pPr>
            <w:r w:rsidRPr="00C91590">
              <w:rPr>
                <w:rFonts w:ascii="Times New Roman" w:hAnsi="Times New Roman"/>
                <w:szCs w:val="28"/>
              </w:rPr>
              <w:t xml:space="preserve"> PARTE N</w:t>
            </w:r>
            <w:r w:rsidRPr="00C91590">
              <w:rPr>
                <w:rFonts w:ascii="Times New Roman" w:hAnsi="Times New Roman" w:hint="eastAsia"/>
                <w:szCs w:val="28"/>
              </w:rPr>
              <w:t>º</w:t>
            </w:r>
            <w:r w:rsidRPr="00C91590">
              <w:rPr>
                <w:rFonts w:ascii="Times New Roman" w:hAnsi="Times New Roman"/>
                <w:szCs w:val="28"/>
              </w:rPr>
              <w:t xml:space="preserve"> CPAM1-</w:t>
            </w:r>
            <w:r w:rsidR="00526734">
              <w:rPr>
                <w:rFonts w:ascii="Times New Roman" w:hAnsi="Times New Roman"/>
                <w:szCs w:val="28"/>
              </w:rPr>
              <w:t>xxxxx</w:t>
            </w:r>
            <w:r w:rsidRPr="00C91590">
              <w:rPr>
                <w:rFonts w:ascii="Times New Roman" w:hAnsi="Times New Roman"/>
                <w:szCs w:val="28"/>
              </w:rPr>
              <w:t>/301.18/2</w:t>
            </w:r>
            <w:r w:rsidR="0008703F">
              <w:rPr>
                <w:rFonts w:ascii="Times New Roman" w:hAnsi="Times New Roman"/>
                <w:szCs w:val="28"/>
              </w:rPr>
              <w:t>6</w:t>
            </w:r>
          </w:p>
          <w:p w14:paraId="1477D07C" w14:textId="77777777" w:rsidR="00C91590" w:rsidRPr="00C91590" w:rsidRDefault="00C91590" w:rsidP="00C91590">
            <w:pPr>
              <w:pStyle w:val="Ttulo1"/>
              <w:numPr>
                <w:ilvl w:val="0"/>
                <w:numId w:val="0"/>
              </w:numPr>
              <w:tabs>
                <w:tab w:val="clear" w:pos="2552"/>
              </w:tabs>
              <w:rPr>
                <w:rFonts w:ascii="Times New Roman" w:hAnsi="Times New Roman"/>
                <w:szCs w:val="28"/>
              </w:rPr>
            </w:pPr>
            <w:r w:rsidRPr="00C91590">
              <w:rPr>
                <w:rFonts w:ascii="Times New Roman" w:hAnsi="Times New Roman"/>
                <w:szCs w:val="28"/>
              </w:rPr>
              <w:t xml:space="preserve"> Do Cmt </w:t>
            </w:r>
            <w:proofErr w:type="spellStart"/>
            <w:r w:rsidRPr="00C91590">
              <w:rPr>
                <w:rFonts w:ascii="Times New Roman" w:hAnsi="Times New Roman"/>
                <w:szCs w:val="28"/>
              </w:rPr>
              <w:t>Op</w:t>
            </w:r>
            <w:proofErr w:type="spellEnd"/>
            <w:r w:rsidRPr="00C91590">
              <w:rPr>
                <w:rFonts w:ascii="Times New Roman" w:hAnsi="Times New Roman"/>
                <w:szCs w:val="28"/>
              </w:rPr>
              <w:t xml:space="preserve"> FCA </w:t>
            </w:r>
            <w:r w:rsidRPr="00C91590">
              <w:rPr>
                <w:rFonts w:ascii="Times New Roman" w:hAnsi="Times New Roman" w:hint="eastAsia"/>
                <w:szCs w:val="28"/>
              </w:rPr>
              <w:t>“</w:t>
            </w:r>
            <w:r w:rsidRPr="00C91590">
              <w:rPr>
                <w:rFonts w:ascii="Times New Roman" w:hAnsi="Times New Roman"/>
                <w:szCs w:val="28"/>
              </w:rPr>
              <w:t xml:space="preserve">Rua </w:t>
            </w:r>
            <w:proofErr w:type="spellStart"/>
            <w:r w:rsidRPr="00C91590">
              <w:rPr>
                <w:rFonts w:ascii="Times New Roman" w:hAnsi="Times New Roman"/>
                <w:szCs w:val="28"/>
              </w:rPr>
              <w:t>Tiers</w:t>
            </w:r>
            <w:proofErr w:type="spellEnd"/>
            <w:r w:rsidRPr="00C91590">
              <w:rPr>
                <w:rFonts w:ascii="Times New Roman" w:hAnsi="Times New Roman"/>
                <w:szCs w:val="28"/>
              </w:rPr>
              <w:t xml:space="preserve"> </w:t>
            </w:r>
            <w:r w:rsidRPr="00C91590">
              <w:rPr>
                <w:rFonts w:ascii="Times New Roman" w:hAnsi="Times New Roman" w:hint="eastAsia"/>
                <w:szCs w:val="28"/>
              </w:rPr>
              <w:t>–</w:t>
            </w:r>
            <w:r w:rsidRPr="00C91590"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 w:rsidRPr="00C91590">
              <w:rPr>
                <w:rFonts w:ascii="Times New Roman" w:hAnsi="Times New Roman"/>
                <w:szCs w:val="28"/>
              </w:rPr>
              <w:t>Vautier</w:t>
            </w:r>
            <w:proofErr w:type="spellEnd"/>
            <w:r w:rsidRPr="00C91590">
              <w:rPr>
                <w:rFonts w:ascii="Times New Roman" w:hAnsi="Times New Roman"/>
                <w:szCs w:val="28"/>
              </w:rPr>
              <w:t xml:space="preserve"> e Imedia</w:t>
            </w:r>
            <w:r w:rsidRPr="00C91590">
              <w:rPr>
                <w:rFonts w:ascii="Times New Roman" w:hAnsi="Times New Roman" w:hint="eastAsia"/>
                <w:szCs w:val="28"/>
              </w:rPr>
              <w:t>çõ</w:t>
            </w:r>
            <w:r w:rsidRPr="00C91590">
              <w:rPr>
                <w:rFonts w:ascii="Times New Roman" w:hAnsi="Times New Roman"/>
                <w:szCs w:val="28"/>
              </w:rPr>
              <w:t>es</w:t>
            </w:r>
            <w:r w:rsidRPr="00C91590">
              <w:rPr>
                <w:rFonts w:ascii="Times New Roman" w:hAnsi="Times New Roman" w:hint="eastAsia"/>
                <w:szCs w:val="28"/>
              </w:rPr>
              <w:t>”</w:t>
            </w:r>
          </w:p>
          <w:p w14:paraId="5385E69C" w14:textId="77777777" w:rsidR="00C91590" w:rsidRPr="00C91590" w:rsidRDefault="00C91590" w:rsidP="00C91590">
            <w:pPr>
              <w:pStyle w:val="Ttulo1"/>
              <w:numPr>
                <w:ilvl w:val="0"/>
                <w:numId w:val="0"/>
              </w:numPr>
              <w:tabs>
                <w:tab w:val="clear" w:pos="2552"/>
              </w:tabs>
              <w:rPr>
                <w:rFonts w:ascii="Times New Roman" w:hAnsi="Times New Roman"/>
                <w:szCs w:val="28"/>
              </w:rPr>
            </w:pPr>
            <w:r w:rsidRPr="00C91590">
              <w:rPr>
                <w:rFonts w:ascii="Times New Roman" w:hAnsi="Times New Roman"/>
                <w:szCs w:val="28"/>
              </w:rPr>
              <w:t xml:space="preserve"> Ao Sr. </w:t>
            </w:r>
            <w:proofErr w:type="spellStart"/>
            <w:r w:rsidRPr="00C91590">
              <w:rPr>
                <w:rFonts w:ascii="Times New Roman" w:hAnsi="Times New Roman"/>
                <w:szCs w:val="28"/>
              </w:rPr>
              <w:t>Ch</w:t>
            </w:r>
            <w:proofErr w:type="spellEnd"/>
            <w:r w:rsidRPr="00C91590">
              <w:rPr>
                <w:rFonts w:ascii="Times New Roman" w:hAnsi="Times New Roman"/>
                <w:szCs w:val="28"/>
              </w:rPr>
              <w:t xml:space="preserve"> Div </w:t>
            </w:r>
            <w:proofErr w:type="spellStart"/>
            <w:r w:rsidRPr="00C91590">
              <w:rPr>
                <w:rFonts w:ascii="Times New Roman" w:hAnsi="Times New Roman"/>
                <w:szCs w:val="28"/>
              </w:rPr>
              <w:t>Op</w:t>
            </w:r>
            <w:proofErr w:type="spellEnd"/>
            <w:r w:rsidRPr="00C91590">
              <w:rPr>
                <w:rFonts w:ascii="Times New Roman" w:hAnsi="Times New Roman"/>
                <w:szCs w:val="28"/>
              </w:rPr>
              <w:t xml:space="preserve"> CPA/M-1.</w:t>
            </w:r>
          </w:p>
          <w:p w14:paraId="52ECC60A" w14:textId="77777777" w:rsidR="00C91590" w:rsidRPr="00C91590" w:rsidRDefault="00C91590" w:rsidP="00C91590">
            <w:pPr>
              <w:pStyle w:val="Ttulo1"/>
              <w:numPr>
                <w:ilvl w:val="0"/>
                <w:numId w:val="0"/>
              </w:numPr>
              <w:tabs>
                <w:tab w:val="clear" w:pos="2552"/>
              </w:tabs>
              <w:rPr>
                <w:rFonts w:ascii="Times New Roman" w:hAnsi="Times New Roman"/>
                <w:szCs w:val="28"/>
              </w:rPr>
            </w:pPr>
            <w:r w:rsidRPr="00C91590">
              <w:rPr>
                <w:rFonts w:ascii="Times New Roman" w:hAnsi="Times New Roman"/>
                <w:szCs w:val="28"/>
              </w:rPr>
              <w:t xml:space="preserve"> Assunto: Falta ao servi</w:t>
            </w:r>
            <w:r w:rsidRPr="00C91590">
              <w:rPr>
                <w:rFonts w:ascii="Times New Roman" w:hAnsi="Times New Roman" w:hint="eastAsia"/>
                <w:szCs w:val="28"/>
              </w:rPr>
              <w:t>ç</w:t>
            </w:r>
            <w:r w:rsidRPr="00C91590">
              <w:rPr>
                <w:rFonts w:ascii="Times New Roman" w:hAnsi="Times New Roman"/>
                <w:szCs w:val="28"/>
              </w:rPr>
              <w:t>o.</w:t>
            </w:r>
          </w:p>
          <w:p w14:paraId="3D32D2D8" w14:textId="08110ACD" w:rsidR="00A45F74" w:rsidRPr="005B30B4" w:rsidRDefault="00C91590" w:rsidP="00526734">
            <w:pPr>
              <w:pStyle w:val="Ttulo1"/>
              <w:numPr>
                <w:ilvl w:val="0"/>
                <w:numId w:val="0"/>
              </w:numPr>
              <w:tabs>
                <w:tab w:val="clear" w:pos="2552"/>
              </w:tabs>
              <w:rPr>
                <w:rFonts w:ascii="Times New Roman" w:hAnsi="Times New Roman"/>
                <w:szCs w:val="28"/>
              </w:rPr>
            </w:pPr>
            <w:r w:rsidRPr="00C91590">
              <w:rPr>
                <w:rFonts w:ascii="Times New Roman" w:hAnsi="Times New Roman"/>
                <w:szCs w:val="28"/>
              </w:rPr>
              <w:t xml:space="preserve"> Refer</w:t>
            </w:r>
            <w:r w:rsidRPr="00C91590">
              <w:rPr>
                <w:rFonts w:ascii="Times New Roman" w:hAnsi="Times New Roman" w:hint="eastAsia"/>
                <w:szCs w:val="28"/>
              </w:rPr>
              <w:t>ê</w:t>
            </w:r>
            <w:r w:rsidRPr="00C91590">
              <w:rPr>
                <w:rFonts w:ascii="Times New Roman" w:hAnsi="Times New Roman"/>
                <w:szCs w:val="28"/>
              </w:rPr>
              <w:t>ncia: Relat</w:t>
            </w:r>
            <w:r w:rsidRPr="00C91590">
              <w:rPr>
                <w:rFonts w:ascii="Times New Roman" w:hAnsi="Times New Roman" w:hint="eastAsia"/>
                <w:szCs w:val="28"/>
              </w:rPr>
              <w:t>ó</w:t>
            </w:r>
            <w:r w:rsidRPr="00C91590">
              <w:rPr>
                <w:rFonts w:ascii="Times New Roman" w:hAnsi="Times New Roman"/>
                <w:szCs w:val="28"/>
              </w:rPr>
              <w:t>rio de Presen</w:t>
            </w:r>
            <w:r w:rsidRPr="00C91590">
              <w:rPr>
                <w:rFonts w:ascii="Times New Roman" w:hAnsi="Times New Roman" w:hint="eastAsia"/>
                <w:szCs w:val="28"/>
              </w:rPr>
              <w:t>ç</w:t>
            </w:r>
            <w:r w:rsidRPr="00C91590">
              <w:rPr>
                <w:rFonts w:ascii="Times New Roman" w:hAnsi="Times New Roman"/>
                <w:szCs w:val="28"/>
              </w:rPr>
              <w:t>a de Escala ID n</w:t>
            </w:r>
            <w:r w:rsidRPr="00C91590">
              <w:rPr>
                <w:rFonts w:ascii="Times New Roman" w:hAnsi="Times New Roman" w:hint="eastAsia"/>
                <w:szCs w:val="28"/>
              </w:rPr>
              <w:t>º</w:t>
            </w:r>
            <w:r w:rsidRPr="00C91590"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 w:rsidR="00686F5F">
              <w:rPr>
                <w:rFonts w:ascii="Times New Roman" w:hAnsi="Times New Roman"/>
                <w:szCs w:val="28"/>
              </w:rPr>
              <w:t>xxxxx</w:t>
            </w:r>
            <w:proofErr w:type="spellEnd"/>
            <w:r w:rsidRPr="00C91590">
              <w:rPr>
                <w:rFonts w:ascii="Times New Roman" w:hAnsi="Times New Roman"/>
                <w:szCs w:val="28"/>
              </w:rPr>
              <w:t>.</w:t>
            </w:r>
          </w:p>
          <w:p w14:paraId="61CF7A37" w14:textId="77777777" w:rsidR="004E7C66" w:rsidRDefault="004E7C66" w:rsidP="008921E7">
            <w:pPr>
              <w:spacing w:line="360" w:lineRule="auto"/>
              <w:rPr>
                <w:sz w:val="26"/>
                <w:szCs w:val="26"/>
              </w:rPr>
            </w:pPr>
          </w:p>
          <w:p w14:paraId="6F907056" w14:textId="77777777" w:rsidR="008921E7" w:rsidRDefault="008921E7" w:rsidP="008921E7">
            <w:pPr>
              <w:spacing w:line="360" w:lineRule="auto"/>
              <w:rPr>
                <w:sz w:val="26"/>
                <w:szCs w:val="26"/>
              </w:rPr>
            </w:pPr>
          </w:p>
          <w:p w14:paraId="133283B6" w14:textId="77777777" w:rsidR="00D130D5" w:rsidRPr="00D130D5" w:rsidRDefault="00D130D5" w:rsidP="00D130D5">
            <w:pPr>
              <w:pStyle w:val="PargrafodaLista"/>
              <w:ind w:left="0"/>
              <w:jc w:val="both"/>
              <w:rPr>
                <w:sz w:val="24"/>
                <w:szCs w:val="24"/>
              </w:rPr>
            </w:pPr>
          </w:p>
        </w:tc>
      </w:tr>
    </w:tbl>
    <w:p w14:paraId="108D317C" w14:textId="09F1B0B7" w:rsidR="002D250D" w:rsidRPr="00AE64CF" w:rsidRDefault="00D04931" w:rsidP="00AE64CF">
      <w:pPr>
        <w:pStyle w:val="PargrafodaLista"/>
        <w:numPr>
          <w:ilvl w:val="0"/>
          <w:numId w:val="40"/>
        </w:numPr>
        <w:tabs>
          <w:tab w:val="left" w:pos="1418"/>
          <w:tab w:val="left" w:pos="1560"/>
          <w:tab w:val="left" w:pos="1843"/>
          <w:tab w:val="left" w:pos="1985"/>
          <w:tab w:val="left" w:pos="2200"/>
          <w:tab w:val="left" w:pos="2400"/>
          <w:tab w:val="left" w:pos="8364"/>
          <w:tab w:val="left" w:pos="9072"/>
          <w:tab w:val="left" w:pos="9356"/>
        </w:tabs>
        <w:spacing w:line="360" w:lineRule="auto"/>
        <w:ind w:right="51"/>
        <w:jc w:val="both"/>
        <w:rPr>
          <w:sz w:val="26"/>
          <w:szCs w:val="26"/>
        </w:rPr>
      </w:pPr>
      <w:r w:rsidRPr="00125DC5">
        <w:rPr>
          <w:sz w:val="26"/>
          <w:szCs w:val="26"/>
        </w:rPr>
        <w:t>Comunico a V. S.ª que nesta data o CB PM</w:t>
      </w:r>
      <w:r w:rsidR="00ED73F9">
        <w:rPr>
          <w:sz w:val="26"/>
          <w:szCs w:val="26"/>
        </w:rPr>
        <w:t xml:space="preserve"> </w:t>
      </w:r>
      <w:r w:rsidR="002233B4">
        <w:rPr>
          <w:sz w:val="26"/>
          <w:szCs w:val="26"/>
        </w:rPr>
        <w:t>000000</w:t>
      </w:r>
      <w:r w:rsidRPr="00125DC5">
        <w:rPr>
          <w:sz w:val="26"/>
          <w:szCs w:val="26"/>
        </w:rPr>
        <w:t>-</w:t>
      </w:r>
      <w:r w:rsidR="002233B4">
        <w:rPr>
          <w:sz w:val="26"/>
          <w:szCs w:val="26"/>
        </w:rPr>
        <w:t>0</w:t>
      </w:r>
      <w:r w:rsidRPr="00125DC5">
        <w:rPr>
          <w:sz w:val="26"/>
          <w:szCs w:val="26"/>
        </w:rPr>
        <w:t xml:space="preserve"> </w:t>
      </w:r>
      <w:r w:rsidR="002233B4">
        <w:rPr>
          <w:sz w:val="26"/>
          <w:szCs w:val="26"/>
        </w:rPr>
        <w:t>XXXXXXX</w:t>
      </w:r>
      <w:r w:rsidRPr="00125DC5">
        <w:rPr>
          <w:sz w:val="26"/>
          <w:szCs w:val="26"/>
        </w:rPr>
        <w:t xml:space="preserve"> DA SILVA </w:t>
      </w:r>
      <w:r w:rsidR="00BF530B">
        <w:rPr>
          <w:sz w:val="26"/>
          <w:szCs w:val="26"/>
        </w:rPr>
        <w:t>XXXXXXX,</w:t>
      </w:r>
      <w:r w:rsidRPr="003F00F9">
        <w:rPr>
          <w:sz w:val="26"/>
          <w:szCs w:val="26"/>
        </w:rPr>
        <w:t xml:space="preserve"> do </w:t>
      </w:r>
      <w:r w:rsidR="00BF530B">
        <w:rPr>
          <w:sz w:val="26"/>
          <w:szCs w:val="26"/>
        </w:rPr>
        <w:t>11</w:t>
      </w:r>
      <w:r w:rsidRPr="003F00F9">
        <w:rPr>
          <w:sz w:val="26"/>
          <w:szCs w:val="26"/>
        </w:rPr>
        <w:t xml:space="preserve">º BPM/M </w:t>
      </w:r>
      <w:r w:rsidR="00BF530B">
        <w:rPr>
          <w:sz w:val="26"/>
          <w:szCs w:val="26"/>
        </w:rPr>
        <w:t xml:space="preserve">1ª </w:t>
      </w:r>
      <w:r w:rsidRPr="003F00F9">
        <w:rPr>
          <w:sz w:val="26"/>
          <w:szCs w:val="26"/>
        </w:rPr>
        <w:t xml:space="preserve">CIA </w:t>
      </w:r>
      <w:r w:rsidR="00BF530B">
        <w:rPr>
          <w:sz w:val="26"/>
          <w:szCs w:val="26"/>
        </w:rPr>
        <w:t>PM</w:t>
      </w:r>
      <w:r w:rsidRPr="003F00F9">
        <w:rPr>
          <w:sz w:val="26"/>
          <w:szCs w:val="26"/>
        </w:rPr>
        <w:t xml:space="preserve">, faltou ao serviço para o qual se encontrava prévia e </w:t>
      </w:r>
      <w:r w:rsidR="003F00F9">
        <w:rPr>
          <w:sz w:val="26"/>
          <w:szCs w:val="26"/>
        </w:rPr>
        <w:t>n</w:t>
      </w:r>
      <w:r>
        <w:rPr>
          <w:sz w:val="26"/>
          <w:szCs w:val="26"/>
        </w:rPr>
        <w:t>ominalmente escalada no horário das 05h00 às 13h00,</w:t>
      </w:r>
      <w:r w:rsidR="00332DC3">
        <w:rPr>
          <w:sz w:val="26"/>
          <w:szCs w:val="26"/>
        </w:rPr>
        <w:t xml:space="preserve"> ID referenciado, </w:t>
      </w:r>
      <w:r>
        <w:rPr>
          <w:sz w:val="26"/>
          <w:szCs w:val="26"/>
        </w:rPr>
        <w:t xml:space="preserve">na Operação de Fiscalização ao Comércio Ambulante da “Rua </w:t>
      </w:r>
      <w:proofErr w:type="spellStart"/>
      <w:r>
        <w:rPr>
          <w:sz w:val="26"/>
          <w:szCs w:val="26"/>
        </w:rPr>
        <w:t>Tiers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Vautier</w:t>
      </w:r>
      <w:proofErr w:type="spellEnd"/>
      <w:r>
        <w:rPr>
          <w:sz w:val="26"/>
          <w:szCs w:val="26"/>
        </w:rPr>
        <w:t xml:space="preserve"> e Imediações”.</w:t>
      </w:r>
    </w:p>
    <w:p w14:paraId="13B02290" w14:textId="0DBCB2C7" w:rsidR="00A0042C" w:rsidRDefault="003F1CE7" w:rsidP="003F1CE7">
      <w:pPr>
        <w:pStyle w:val="PargrafodaLista"/>
        <w:numPr>
          <w:ilvl w:val="0"/>
          <w:numId w:val="40"/>
        </w:numPr>
        <w:tabs>
          <w:tab w:val="left" w:pos="1418"/>
          <w:tab w:val="left" w:pos="1560"/>
          <w:tab w:val="left" w:pos="1843"/>
          <w:tab w:val="left" w:pos="1985"/>
          <w:tab w:val="left" w:pos="2200"/>
          <w:tab w:val="left" w:pos="2400"/>
          <w:tab w:val="left" w:pos="8364"/>
          <w:tab w:val="left" w:pos="9072"/>
          <w:tab w:val="left" w:pos="9356"/>
        </w:tabs>
        <w:spacing w:line="360" w:lineRule="auto"/>
        <w:ind w:right="51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Esclareço que </w:t>
      </w:r>
      <w:r w:rsidR="004C52AA">
        <w:rPr>
          <w:sz w:val="26"/>
          <w:szCs w:val="26"/>
        </w:rPr>
        <w:t>o policial militar não entrou em contato informando o motivo de sua falta ao serviço</w:t>
      </w:r>
      <w:r w:rsidR="00953174">
        <w:rPr>
          <w:sz w:val="26"/>
          <w:szCs w:val="26"/>
        </w:rPr>
        <w:t>.</w:t>
      </w:r>
    </w:p>
    <w:p w14:paraId="6EFD0DC8" w14:textId="77777777" w:rsidR="00EB10EC" w:rsidRDefault="00512827" w:rsidP="00610D4C">
      <w:pPr>
        <w:pStyle w:val="PargrafodaLista"/>
        <w:tabs>
          <w:tab w:val="left" w:pos="1418"/>
          <w:tab w:val="left" w:pos="1560"/>
          <w:tab w:val="left" w:pos="1843"/>
          <w:tab w:val="left" w:pos="1985"/>
          <w:tab w:val="left" w:pos="2200"/>
          <w:tab w:val="left" w:pos="2400"/>
          <w:tab w:val="left" w:pos="8364"/>
          <w:tab w:val="left" w:pos="9072"/>
          <w:tab w:val="left" w:pos="9356"/>
        </w:tabs>
        <w:spacing w:line="360" w:lineRule="auto"/>
        <w:ind w:left="0" w:right="51" w:firstLine="851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</w:p>
    <w:p w14:paraId="44FD66B3" w14:textId="05BE7145" w:rsidR="00EB10EC" w:rsidRDefault="00EB10EC" w:rsidP="00AB0822">
      <w:pPr>
        <w:pStyle w:val="PargrafodaLista"/>
        <w:tabs>
          <w:tab w:val="left" w:pos="1418"/>
          <w:tab w:val="left" w:pos="1560"/>
          <w:tab w:val="left" w:pos="1843"/>
          <w:tab w:val="left" w:pos="1985"/>
          <w:tab w:val="left" w:pos="2200"/>
          <w:tab w:val="left" w:pos="2400"/>
          <w:tab w:val="left" w:pos="8364"/>
          <w:tab w:val="left" w:pos="9072"/>
          <w:tab w:val="left" w:pos="9356"/>
        </w:tabs>
        <w:spacing w:line="360" w:lineRule="auto"/>
        <w:ind w:left="0" w:right="51" w:firstLine="851"/>
        <w:rPr>
          <w:sz w:val="26"/>
          <w:szCs w:val="26"/>
        </w:rPr>
      </w:pPr>
    </w:p>
    <w:p w14:paraId="5129C86E" w14:textId="6D592868" w:rsidR="00EB10EC" w:rsidRPr="00AB0822" w:rsidRDefault="00AB0822" w:rsidP="00AB0822">
      <w:pPr>
        <w:pStyle w:val="PargrafodaLista"/>
        <w:tabs>
          <w:tab w:val="left" w:pos="1418"/>
          <w:tab w:val="left" w:pos="1560"/>
          <w:tab w:val="left" w:pos="1843"/>
          <w:tab w:val="left" w:pos="1985"/>
          <w:tab w:val="left" w:pos="2200"/>
          <w:tab w:val="left" w:pos="2400"/>
          <w:tab w:val="left" w:pos="8364"/>
          <w:tab w:val="left" w:pos="9072"/>
          <w:tab w:val="left" w:pos="9356"/>
        </w:tabs>
        <w:spacing w:line="360" w:lineRule="auto"/>
        <w:ind w:left="709" w:right="51" w:firstLine="851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                           </w:t>
      </w:r>
      <w:r w:rsidR="00162C3E" w:rsidRPr="00AB0822">
        <w:rPr>
          <w:sz w:val="26"/>
          <w:szCs w:val="26"/>
        </w:rPr>
        <w:t>FULANO DA SILVA</w:t>
      </w:r>
    </w:p>
    <w:p w14:paraId="10D12D4E" w14:textId="73AD0595" w:rsidR="00A42AB4" w:rsidRPr="00EB10EC" w:rsidRDefault="00084014" w:rsidP="0077417F">
      <w:pPr>
        <w:pStyle w:val="PargrafodaLista"/>
        <w:tabs>
          <w:tab w:val="left" w:pos="1418"/>
          <w:tab w:val="left" w:pos="1560"/>
          <w:tab w:val="left" w:pos="1843"/>
          <w:tab w:val="left" w:pos="1985"/>
          <w:tab w:val="left" w:pos="2200"/>
          <w:tab w:val="left" w:pos="2400"/>
          <w:tab w:val="left" w:pos="8364"/>
          <w:tab w:val="left" w:pos="9072"/>
          <w:tab w:val="left" w:pos="9356"/>
        </w:tabs>
        <w:spacing w:line="360" w:lineRule="auto"/>
        <w:ind w:left="709" w:right="51" w:firstLine="851"/>
        <w:jc w:val="right"/>
        <w:rPr>
          <w:sz w:val="26"/>
          <w:szCs w:val="26"/>
        </w:rPr>
      </w:pPr>
      <w:r>
        <w:rPr>
          <w:sz w:val="24"/>
          <w:szCs w:val="24"/>
        </w:rPr>
        <w:t xml:space="preserve">1º </w:t>
      </w:r>
      <w:proofErr w:type="spellStart"/>
      <w:r>
        <w:rPr>
          <w:sz w:val="24"/>
          <w:szCs w:val="24"/>
        </w:rPr>
        <w:t>Sgt</w:t>
      </w:r>
      <w:proofErr w:type="spellEnd"/>
      <w:r>
        <w:rPr>
          <w:sz w:val="24"/>
          <w:szCs w:val="24"/>
        </w:rPr>
        <w:t xml:space="preserve"> PM</w:t>
      </w:r>
      <w:r w:rsidR="002C5DA8">
        <w:rPr>
          <w:sz w:val="24"/>
          <w:szCs w:val="24"/>
        </w:rPr>
        <w:t xml:space="preserve"> </w:t>
      </w:r>
      <w:r w:rsidR="00EB10EC">
        <w:rPr>
          <w:sz w:val="24"/>
          <w:szCs w:val="24"/>
        </w:rPr>
        <w:t>00000</w:t>
      </w:r>
      <w:r w:rsidR="009212B6">
        <w:rPr>
          <w:sz w:val="24"/>
          <w:szCs w:val="24"/>
        </w:rPr>
        <w:t>0</w:t>
      </w:r>
      <w:r w:rsidR="002C5DA8">
        <w:rPr>
          <w:sz w:val="24"/>
          <w:szCs w:val="24"/>
        </w:rPr>
        <w:t>-</w:t>
      </w:r>
      <w:r w:rsidR="009212B6">
        <w:rPr>
          <w:sz w:val="24"/>
          <w:szCs w:val="24"/>
        </w:rPr>
        <w:t>0</w:t>
      </w:r>
      <w:r>
        <w:rPr>
          <w:sz w:val="24"/>
          <w:szCs w:val="24"/>
        </w:rPr>
        <w:t xml:space="preserve"> – Cmt Op FCA</w:t>
      </w:r>
    </w:p>
    <w:p w14:paraId="43C3C3C8" w14:textId="77777777" w:rsidR="00012346" w:rsidRDefault="00012346" w:rsidP="00A42AB4">
      <w:pPr>
        <w:tabs>
          <w:tab w:val="left" w:pos="1418"/>
          <w:tab w:val="left" w:pos="1560"/>
          <w:tab w:val="left" w:pos="1843"/>
          <w:tab w:val="left" w:pos="1985"/>
          <w:tab w:val="left" w:pos="2200"/>
          <w:tab w:val="left" w:pos="2400"/>
          <w:tab w:val="left" w:pos="8364"/>
          <w:tab w:val="left" w:pos="9072"/>
          <w:tab w:val="left" w:pos="9356"/>
        </w:tabs>
        <w:spacing w:line="360" w:lineRule="auto"/>
        <w:ind w:left="709" w:right="51"/>
        <w:rPr>
          <w:sz w:val="24"/>
        </w:rPr>
      </w:pPr>
    </w:p>
    <w:p w14:paraId="483A9D35" w14:textId="77777777" w:rsidR="00012346" w:rsidRDefault="00012346" w:rsidP="00045C2B">
      <w:pPr>
        <w:jc w:val="center"/>
        <w:rPr>
          <w:sz w:val="24"/>
        </w:rPr>
      </w:pPr>
    </w:p>
    <w:p w14:paraId="0BADD406" w14:textId="77777777" w:rsidR="00012346" w:rsidRDefault="00012346" w:rsidP="00045C2B">
      <w:pPr>
        <w:jc w:val="center"/>
        <w:rPr>
          <w:sz w:val="24"/>
        </w:rPr>
      </w:pPr>
    </w:p>
    <w:p w14:paraId="26AB8E86" w14:textId="77777777" w:rsidR="00012346" w:rsidRDefault="00012346" w:rsidP="00045C2B">
      <w:pPr>
        <w:jc w:val="center"/>
        <w:rPr>
          <w:sz w:val="24"/>
        </w:rPr>
      </w:pPr>
    </w:p>
    <w:p w14:paraId="1E8761D4" w14:textId="77777777" w:rsidR="00012346" w:rsidRDefault="00012346" w:rsidP="00045C2B">
      <w:pPr>
        <w:jc w:val="center"/>
        <w:rPr>
          <w:sz w:val="24"/>
        </w:rPr>
      </w:pPr>
    </w:p>
    <w:p w14:paraId="4AC0CFDE" w14:textId="77777777" w:rsidR="00F23E45" w:rsidRDefault="00F23E45" w:rsidP="00045C2B">
      <w:pPr>
        <w:jc w:val="center"/>
        <w:rPr>
          <w:sz w:val="24"/>
        </w:rPr>
      </w:pPr>
    </w:p>
    <w:p w14:paraId="61F346EC" w14:textId="77777777" w:rsidR="00045C2B" w:rsidRDefault="00045C2B" w:rsidP="00952E42">
      <w:pPr>
        <w:rPr>
          <w:sz w:val="24"/>
        </w:rPr>
      </w:pPr>
      <w:r>
        <w:rPr>
          <w:sz w:val="24"/>
        </w:rPr>
        <w:t xml:space="preserve"> </w:t>
      </w:r>
    </w:p>
    <w:sectPr w:rsidR="00045C2B" w:rsidSect="00B704AA">
      <w:footerReference w:type="default" r:id="rId10"/>
      <w:footerReference w:type="first" r:id="rId11"/>
      <w:type w:val="continuous"/>
      <w:pgSz w:w="11907" w:h="16840" w:code="9"/>
      <w:pgMar w:top="1134" w:right="851" w:bottom="568" w:left="1701" w:header="624" w:footer="51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B1055" w14:textId="77777777" w:rsidR="00451B49" w:rsidRDefault="00451B49">
      <w:r>
        <w:separator/>
      </w:r>
    </w:p>
  </w:endnote>
  <w:endnote w:type="continuationSeparator" w:id="0">
    <w:p w14:paraId="245D78BA" w14:textId="77777777" w:rsidR="00451B49" w:rsidRDefault="00451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BBE26" w14:textId="77777777" w:rsidR="00C163CD" w:rsidRDefault="00C163CD" w:rsidP="00C163CD">
    <w:pPr>
      <w:pStyle w:val="Rodap"/>
      <w:ind w:left="-709"/>
      <w:rPr>
        <w:b/>
        <w:i/>
        <w:sz w:val="15"/>
        <w:szCs w:val="15"/>
      </w:rPr>
    </w:pPr>
    <w:r>
      <w:rPr>
        <w:b/>
        <w:i/>
        <w:sz w:val="15"/>
        <w:szCs w:val="15"/>
      </w:rPr>
      <w:t>__________________________________________________________________________________________________________________________________</w:t>
    </w:r>
  </w:p>
  <w:p w14:paraId="328A8C2D" w14:textId="77777777" w:rsidR="00C67761" w:rsidRPr="00C163CD" w:rsidRDefault="00C163CD" w:rsidP="00C163CD">
    <w:pPr>
      <w:pStyle w:val="Rodap"/>
      <w:ind w:left="-709"/>
      <w:rPr>
        <w:b/>
        <w:i/>
        <w:sz w:val="15"/>
        <w:szCs w:val="15"/>
      </w:rPr>
    </w:pPr>
    <w:r w:rsidRPr="00C163CD">
      <w:rPr>
        <w:b/>
        <w:i/>
        <w:sz w:val="15"/>
        <w:szCs w:val="15"/>
      </w:rPr>
      <w:t>“Nós, Policiais Militares, sob a proteção de Deus, estamos compromissados com a Defesa da Vida, da Integridade Física e da Dignidade da Pessoa Humana.”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E8668" w14:textId="77777777" w:rsidR="00B615C8" w:rsidRPr="000E0E0D" w:rsidRDefault="00B615C8" w:rsidP="0050701B">
    <w:pPr>
      <w:spacing w:line="360" w:lineRule="auto"/>
      <w:ind w:left="-993"/>
      <w:jc w:val="center"/>
      <w:rPr>
        <w:b/>
        <w:i/>
        <w:sz w:val="15"/>
        <w:szCs w:val="15"/>
      </w:rPr>
    </w:pPr>
    <w:r w:rsidRPr="0050701B">
      <w:rPr>
        <w:sz w:val="14"/>
        <w:szCs w:val="14"/>
      </w:rPr>
      <w:t>__________________________________________________________________________________________________________________</w:t>
    </w:r>
    <w:r w:rsidR="0050701B" w:rsidRPr="0050701B">
      <w:rPr>
        <w:sz w:val="14"/>
        <w:szCs w:val="14"/>
      </w:rPr>
      <w:t>______________</w:t>
    </w:r>
    <w:r w:rsidRPr="0050701B">
      <w:rPr>
        <w:sz w:val="14"/>
        <w:szCs w:val="14"/>
      </w:rPr>
      <w:t xml:space="preserve">_______________ </w:t>
    </w:r>
    <w:r w:rsidRPr="000E0E0D">
      <w:rPr>
        <w:b/>
        <w:i/>
        <w:sz w:val="15"/>
        <w:szCs w:val="15"/>
      </w:rPr>
      <w:t>“Nós, Policiais Militares, sob a proteção de Deus, estamos compromissados com a Defesa da Vida, da Integridade Física e da Dignidade da Pessoa Humana.”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A3392" w14:textId="77777777" w:rsidR="00451B49" w:rsidRDefault="00451B49">
      <w:r>
        <w:separator/>
      </w:r>
    </w:p>
  </w:footnote>
  <w:footnote w:type="continuationSeparator" w:id="0">
    <w:p w14:paraId="5DBE9141" w14:textId="77777777" w:rsidR="00451B49" w:rsidRDefault="00451B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ADE"/>
    <w:multiLevelType w:val="singleLevel"/>
    <w:tmpl w:val="8D4050D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b/>
        <w:i w:val="0"/>
      </w:rPr>
    </w:lvl>
  </w:abstractNum>
  <w:abstractNum w:abstractNumId="1" w15:restartNumberingAfterBreak="0">
    <w:nsid w:val="047070B9"/>
    <w:multiLevelType w:val="hybridMultilevel"/>
    <w:tmpl w:val="CAB4F49E"/>
    <w:lvl w:ilvl="0" w:tplc="EED2A334">
      <w:start w:val="1"/>
      <w:numFmt w:val="decimal"/>
      <w:lvlText w:val="%1."/>
      <w:lvlJc w:val="left"/>
      <w:pPr>
        <w:tabs>
          <w:tab w:val="num" w:pos="4220"/>
        </w:tabs>
        <w:ind w:left="4220" w:hanging="2235"/>
      </w:pPr>
      <w:rPr>
        <w:rFonts w:ascii="Times New Roman" w:hAnsi="Times New Roman" w:hint="default"/>
        <w:b w:val="0"/>
        <w:i w:val="0"/>
      </w:rPr>
    </w:lvl>
    <w:lvl w:ilvl="1" w:tplc="7242C310">
      <w:numFmt w:val="none"/>
      <w:lvlText w:val=""/>
      <w:lvlJc w:val="left"/>
      <w:pPr>
        <w:tabs>
          <w:tab w:val="num" w:pos="360"/>
        </w:tabs>
      </w:pPr>
    </w:lvl>
    <w:lvl w:ilvl="2" w:tplc="F714535E">
      <w:numFmt w:val="none"/>
      <w:lvlText w:val=""/>
      <w:lvlJc w:val="left"/>
      <w:pPr>
        <w:tabs>
          <w:tab w:val="num" w:pos="360"/>
        </w:tabs>
      </w:pPr>
    </w:lvl>
    <w:lvl w:ilvl="3" w:tplc="9788DAC2">
      <w:numFmt w:val="none"/>
      <w:lvlText w:val=""/>
      <w:lvlJc w:val="left"/>
      <w:pPr>
        <w:tabs>
          <w:tab w:val="num" w:pos="360"/>
        </w:tabs>
      </w:pPr>
    </w:lvl>
    <w:lvl w:ilvl="4" w:tplc="DA1E2C96">
      <w:numFmt w:val="none"/>
      <w:lvlText w:val=""/>
      <w:lvlJc w:val="left"/>
      <w:pPr>
        <w:tabs>
          <w:tab w:val="num" w:pos="360"/>
        </w:tabs>
      </w:pPr>
    </w:lvl>
    <w:lvl w:ilvl="5" w:tplc="0110FAA6">
      <w:numFmt w:val="none"/>
      <w:lvlText w:val=""/>
      <w:lvlJc w:val="left"/>
      <w:pPr>
        <w:tabs>
          <w:tab w:val="num" w:pos="360"/>
        </w:tabs>
      </w:pPr>
    </w:lvl>
    <w:lvl w:ilvl="6" w:tplc="50ECEDEA">
      <w:numFmt w:val="none"/>
      <w:lvlText w:val=""/>
      <w:lvlJc w:val="left"/>
      <w:pPr>
        <w:tabs>
          <w:tab w:val="num" w:pos="360"/>
        </w:tabs>
      </w:pPr>
    </w:lvl>
    <w:lvl w:ilvl="7" w:tplc="DCE00D20">
      <w:numFmt w:val="none"/>
      <w:lvlText w:val=""/>
      <w:lvlJc w:val="left"/>
      <w:pPr>
        <w:tabs>
          <w:tab w:val="num" w:pos="360"/>
        </w:tabs>
      </w:pPr>
    </w:lvl>
    <w:lvl w:ilvl="8" w:tplc="D3BA1CE8">
      <w:numFmt w:val="none"/>
      <w:lvlText w:val=""/>
      <w:lvlJc w:val="left"/>
      <w:pPr>
        <w:tabs>
          <w:tab w:val="num" w:pos="360"/>
        </w:tabs>
      </w:pPr>
    </w:lvl>
  </w:abstractNum>
  <w:abstractNum w:abstractNumId="2" w15:restartNumberingAfterBreak="0">
    <w:nsid w:val="07D76560"/>
    <w:multiLevelType w:val="singleLevel"/>
    <w:tmpl w:val="FA0ADE0C"/>
    <w:lvl w:ilvl="0">
      <w:start w:val="1"/>
      <w:numFmt w:val="lowerLetter"/>
      <w:lvlText w:val="%1."/>
      <w:lvlJc w:val="left"/>
      <w:pPr>
        <w:tabs>
          <w:tab w:val="num" w:pos="1211"/>
        </w:tabs>
        <w:ind w:left="1211" w:hanging="360"/>
      </w:pPr>
      <w:rPr>
        <w:rFonts w:ascii="Arial" w:hAnsi="Arial" w:hint="default"/>
        <w:b/>
        <w:i w:val="0"/>
        <w:sz w:val="24"/>
      </w:rPr>
    </w:lvl>
  </w:abstractNum>
  <w:abstractNum w:abstractNumId="3" w15:restartNumberingAfterBreak="0">
    <w:nsid w:val="08863A53"/>
    <w:multiLevelType w:val="hybridMultilevel"/>
    <w:tmpl w:val="6018F26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DC6233"/>
    <w:multiLevelType w:val="singleLevel"/>
    <w:tmpl w:val="A926AAC6"/>
    <w:lvl w:ilvl="0">
      <w:start w:val="1"/>
      <w:numFmt w:val="lowerLetter"/>
      <w:lvlText w:val="%1."/>
      <w:lvlJc w:val="left"/>
      <w:pPr>
        <w:tabs>
          <w:tab w:val="num" w:pos="2770"/>
        </w:tabs>
        <w:ind w:left="2770" w:hanging="360"/>
      </w:pPr>
      <w:rPr>
        <w:rFonts w:hint="default"/>
      </w:rPr>
    </w:lvl>
  </w:abstractNum>
  <w:abstractNum w:abstractNumId="5" w15:restartNumberingAfterBreak="0">
    <w:nsid w:val="154B0832"/>
    <w:multiLevelType w:val="singleLevel"/>
    <w:tmpl w:val="2DD6AF70"/>
    <w:lvl w:ilvl="0">
      <w:start w:val="1"/>
      <w:numFmt w:val="decimal"/>
      <w:lvlText w:val="%1)"/>
      <w:lvlJc w:val="left"/>
      <w:pPr>
        <w:tabs>
          <w:tab w:val="num" w:pos="4050"/>
        </w:tabs>
        <w:ind w:left="4050" w:hanging="360"/>
      </w:pPr>
      <w:rPr>
        <w:rFonts w:hint="default"/>
        <w:b/>
      </w:rPr>
    </w:lvl>
  </w:abstractNum>
  <w:abstractNum w:abstractNumId="6" w15:restartNumberingAfterBreak="0">
    <w:nsid w:val="1A3342F4"/>
    <w:multiLevelType w:val="singleLevel"/>
    <w:tmpl w:val="833E47DC"/>
    <w:lvl w:ilvl="0">
      <w:start w:val="1"/>
      <w:numFmt w:val="lowerLetter"/>
      <w:lvlText w:val="%1)"/>
      <w:lvlJc w:val="left"/>
      <w:pPr>
        <w:tabs>
          <w:tab w:val="num" w:pos="1211"/>
        </w:tabs>
        <w:ind w:left="1211" w:hanging="360"/>
      </w:pPr>
      <w:rPr>
        <w:rFonts w:ascii="Arial" w:hAnsi="Arial" w:hint="default"/>
        <w:b/>
        <w:i w:val="0"/>
        <w:sz w:val="24"/>
      </w:rPr>
    </w:lvl>
  </w:abstractNum>
  <w:abstractNum w:abstractNumId="7" w15:restartNumberingAfterBreak="0">
    <w:nsid w:val="21700352"/>
    <w:multiLevelType w:val="hybridMultilevel"/>
    <w:tmpl w:val="2D764E3C"/>
    <w:lvl w:ilvl="0" w:tplc="BE3221F4">
      <w:start w:val="1"/>
      <w:numFmt w:val="decimal"/>
      <w:lvlText w:val="%1."/>
      <w:lvlJc w:val="left"/>
      <w:pPr>
        <w:ind w:left="2471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3191" w:hanging="360"/>
      </w:pPr>
    </w:lvl>
    <w:lvl w:ilvl="2" w:tplc="0416001B" w:tentative="1">
      <w:start w:val="1"/>
      <w:numFmt w:val="lowerRoman"/>
      <w:lvlText w:val="%3."/>
      <w:lvlJc w:val="right"/>
      <w:pPr>
        <w:ind w:left="3911" w:hanging="180"/>
      </w:pPr>
    </w:lvl>
    <w:lvl w:ilvl="3" w:tplc="0416000F" w:tentative="1">
      <w:start w:val="1"/>
      <w:numFmt w:val="decimal"/>
      <w:lvlText w:val="%4."/>
      <w:lvlJc w:val="left"/>
      <w:pPr>
        <w:ind w:left="4631" w:hanging="360"/>
      </w:pPr>
    </w:lvl>
    <w:lvl w:ilvl="4" w:tplc="04160019" w:tentative="1">
      <w:start w:val="1"/>
      <w:numFmt w:val="lowerLetter"/>
      <w:lvlText w:val="%5."/>
      <w:lvlJc w:val="left"/>
      <w:pPr>
        <w:ind w:left="5351" w:hanging="360"/>
      </w:pPr>
    </w:lvl>
    <w:lvl w:ilvl="5" w:tplc="0416001B" w:tentative="1">
      <w:start w:val="1"/>
      <w:numFmt w:val="lowerRoman"/>
      <w:lvlText w:val="%6."/>
      <w:lvlJc w:val="right"/>
      <w:pPr>
        <w:ind w:left="6071" w:hanging="180"/>
      </w:pPr>
    </w:lvl>
    <w:lvl w:ilvl="6" w:tplc="0416000F" w:tentative="1">
      <w:start w:val="1"/>
      <w:numFmt w:val="decimal"/>
      <w:lvlText w:val="%7."/>
      <w:lvlJc w:val="left"/>
      <w:pPr>
        <w:ind w:left="6791" w:hanging="360"/>
      </w:pPr>
    </w:lvl>
    <w:lvl w:ilvl="7" w:tplc="04160019" w:tentative="1">
      <w:start w:val="1"/>
      <w:numFmt w:val="lowerLetter"/>
      <w:lvlText w:val="%8."/>
      <w:lvlJc w:val="left"/>
      <w:pPr>
        <w:ind w:left="7511" w:hanging="360"/>
      </w:pPr>
    </w:lvl>
    <w:lvl w:ilvl="8" w:tplc="0416001B" w:tentative="1">
      <w:start w:val="1"/>
      <w:numFmt w:val="lowerRoman"/>
      <w:lvlText w:val="%9."/>
      <w:lvlJc w:val="right"/>
      <w:pPr>
        <w:ind w:left="8231" w:hanging="180"/>
      </w:pPr>
    </w:lvl>
  </w:abstractNum>
  <w:abstractNum w:abstractNumId="8" w15:restartNumberingAfterBreak="0">
    <w:nsid w:val="21823B34"/>
    <w:multiLevelType w:val="singleLevel"/>
    <w:tmpl w:val="0C8C962E"/>
    <w:lvl w:ilvl="0">
      <w:start w:val="1"/>
      <w:numFmt w:val="decimal"/>
      <w:lvlText w:val="%1."/>
      <w:lvlJc w:val="left"/>
      <w:pPr>
        <w:tabs>
          <w:tab w:val="num" w:pos="2205"/>
        </w:tabs>
        <w:ind w:left="2205" w:hanging="360"/>
      </w:pPr>
      <w:rPr>
        <w:rFonts w:hint="default"/>
        <w:b/>
      </w:rPr>
    </w:lvl>
  </w:abstractNum>
  <w:abstractNum w:abstractNumId="9" w15:restartNumberingAfterBreak="0">
    <w:nsid w:val="261D6E51"/>
    <w:multiLevelType w:val="singleLevel"/>
    <w:tmpl w:val="86DACA6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/>
        <w:i w:val="0"/>
      </w:rPr>
    </w:lvl>
  </w:abstractNum>
  <w:abstractNum w:abstractNumId="10" w15:restartNumberingAfterBreak="0">
    <w:nsid w:val="2671715D"/>
    <w:multiLevelType w:val="hybridMultilevel"/>
    <w:tmpl w:val="3EC459CE"/>
    <w:lvl w:ilvl="0" w:tplc="DEB8D25A">
      <w:start w:val="1"/>
      <w:numFmt w:val="decimal"/>
      <w:lvlText w:val="%1."/>
      <w:lvlJc w:val="left"/>
      <w:pPr>
        <w:ind w:left="705" w:hanging="360"/>
      </w:pPr>
      <w:rPr>
        <w:rFonts w:hint="default"/>
        <w:b w:val="0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1" w15:restartNumberingAfterBreak="0">
    <w:nsid w:val="27E23CF0"/>
    <w:multiLevelType w:val="hybridMultilevel"/>
    <w:tmpl w:val="769A68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266154"/>
    <w:multiLevelType w:val="singleLevel"/>
    <w:tmpl w:val="3140F40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</w:abstractNum>
  <w:abstractNum w:abstractNumId="13" w15:restartNumberingAfterBreak="0">
    <w:nsid w:val="2A0F4A52"/>
    <w:multiLevelType w:val="singleLevel"/>
    <w:tmpl w:val="31B4394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</w:abstractNum>
  <w:abstractNum w:abstractNumId="14" w15:restartNumberingAfterBreak="0">
    <w:nsid w:val="2A426EBD"/>
    <w:multiLevelType w:val="singleLevel"/>
    <w:tmpl w:val="400A4B6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</w:abstractNum>
  <w:abstractNum w:abstractNumId="15" w15:restartNumberingAfterBreak="0">
    <w:nsid w:val="2BE10A3B"/>
    <w:multiLevelType w:val="singleLevel"/>
    <w:tmpl w:val="D03AB5D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</w:abstractNum>
  <w:abstractNum w:abstractNumId="16" w15:restartNumberingAfterBreak="0">
    <w:nsid w:val="2BEC2C36"/>
    <w:multiLevelType w:val="hybridMultilevel"/>
    <w:tmpl w:val="725CC546"/>
    <w:lvl w:ilvl="0" w:tplc="FFFFFFFF">
      <w:start w:val="1"/>
      <w:numFmt w:val="decimal"/>
      <w:lvlText w:val="%1."/>
      <w:lvlJc w:val="left"/>
      <w:pPr>
        <w:ind w:left="283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551" w:hanging="360"/>
      </w:pPr>
    </w:lvl>
    <w:lvl w:ilvl="2" w:tplc="0416001B" w:tentative="1">
      <w:start w:val="1"/>
      <w:numFmt w:val="lowerRoman"/>
      <w:lvlText w:val="%3."/>
      <w:lvlJc w:val="right"/>
      <w:pPr>
        <w:ind w:left="4271" w:hanging="180"/>
      </w:pPr>
    </w:lvl>
    <w:lvl w:ilvl="3" w:tplc="0416000F" w:tentative="1">
      <w:start w:val="1"/>
      <w:numFmt w:val="decimal"/>
      <w:lvlText w:val="%4."/>
      <w:lvlJc w:val="left"/>
      <w:pPr>
        <w:ind w:left="4991" w:hanging="360"/>
      </w:pPr>
    </w:lvl>
    <w:lvl w:ilvl="4" w:tplc="04160019" w:tentative="1">
      <w:start w:val="1"/>
      <w:numFmt w:val="lowerLetter"/>
      <w:lvlText w:val="%5."/>
      <w:lvlJc w:val="left"/>
      <w:pPr>
        <w:ind w:left="5711" w:hanging="360"/>
      </w:pPr>
    </w:lvl>
    <w:lvl w:ilvl="5" w:tplc="0416001B" w:tentative="1">
      <w:start w:val="1"/>
      <w:numFmt w:val="lowerRoman"/>
      <w:lvlText w:val="%6."/>
      <w:lvlJc w:val="right"/>
      <w:pPr>
        <w:ind w:left="6431" w:hanging="180"/>
      </w:pPr>
    </w:lvl>
    <w:lvl w:ilvl="6" w:tplc="0416000F" w:tentative="1">
      <w:start w:val="1"/>
      <w:numFmt w:val="decimal"/>
      <w:lvlText w:val="%7."/>
      <w:lvlJc w:val="left"/>
      <w:pPr>
        <w:ind w:left="7151" w:hanging="360"/>
      </w:pPr>
    </w:lvl>
    <w:lvl w:ilvl="7" w:tplc="04160019" w:tentative="1">
      <w:start w:val="1"/>
      <w:numFmt w:val="lowerLetter"/>
      <w:lvlText w:val="%8."/>
      <w:lvlJc w:val="left"/>
      <w:pPr>
        <w:ind w:left="7871" w:hanging="360"/>
      </w:pPr>
    </w:lvl>
    <w:lvl w:ilvl="8" w:tplc="0416001B" w:tentative="1">
      <w:start w:val="1"/>
      <w:numFmt w:val="lowerRoman"/>
      <w:lvlText w:val="%9."/>
      <w:lvlJc w:val="right"/>
      <w:pPr>
        <w:ind w:left="8591" w:hanging="180"/>
      </w:pPr>
    </w:lvl>
  </w:abstractNum>
  <w:abstractNum w:abstractNumId="17" w15:restartNumberingAfterBreak="0">
    <w:nsid w:val="2EA765D6"/>
    <w:multiLevelType w:val="hybridMultilevel"/>
    <w:tmpl w:val="F8EC180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DD0117"/>
    <w:multiLevelType w:val="singleLevel"/>
    <w:tmpl w:val="183AC182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1990A63"/>
    <w:multiLevelType w:val="singleLevel"/>
    <w:tmpl w:val="14DE06D0"/>
    <w:lvl w:ilvl="0">
      <w:start w:val="1"/>
      <w:numFmt w:val="lowerLetter"/>
      <w:lvlText w:val="%1)"/>
      <w:lvlJc w:val="left"/>
      <w:pPr>
        <w:tabs>
          <w:tab w:val="num" w:pos="1211"/>
        </w:tabs>
        <w:ind w:left="1211" w:hanging="360"/>
      </w:pPr>
      <w:rPr>
        <w:rFonts w:ascii="Arial" w:hAnsi="Arial" w:hint="default"/>
        <w:b/>
        <w:i w:val="0"/>
        <w:caps w:val="0"/>
        <w:sz w:val="24"/>
      </w:rPr>
    </w:lvl>
  </w:abstractNum>
  <w:abstractNum w:abstractNumId="20" w15:restartNumberingAfterBreak="0">
    <w:nsid w:val="31D9069F"/>
    <w:multiLevelType w:val="multilevel"/>
    <w:tmpl w:val="244E49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1" w15:restartNumberingAfterBreak="0">
    <w:nsid w:val="327D325B"/>
    <w:multiLevelType w:val="multilevel"/>
    <w:tmpl w:val="011021A0"/>
    <w:lvl w:ilvl="0">
      <w:start w:val="1"/>
      <w:numFmt w:val="decimal"/>
      <w:lvlText w:val="%1."/>
      <w:lvlJc w:val="left"/>
      <w:pPr>
        <w:tabs>
          <w:tab w:val="num" w:pos="4220"/>
        </w:tabs>
        <w:ind w:left="4220" w:hanging="2235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3065"/>
        </w:tabs>
        <w:ind w:left="3065" w:hanging="360"/>
      </w:pPr>
    </w:lvl>
    <w:lvl w:ilvl="2">
      <w:start w:val="1"/>
      <w:numFmt w:val="lowerRoman"/>
      <w:lvlText w:val="%3."/>
      <w:lvlJc w:val="right"/>
      <w:pPr>
        <w:tabs>
          <w:tab w:val="num" w:pos="3785"/>
        </w:tabs>
        <w:ind w:left="3785" w:hanging="180"/>
      </w:pPr>
    </w:lvl>
    <w:lvl w:ilvl="3">
      <w:start w:val="1"/>
      <w:numFmt w:val="decimal"/>
      <w:lvlText w:val="%4."/>
      <w:lvlJc w:val="left"/>
      <w:pPr>
        <w:tabs>
          <w:tab w:val="num" w:pos="4505"/>
        </w:tabs>
        <w:ind w:left="4505" w:hanging="360"/>
      </w:pPr>
    </w:lvl>
    <w:lvl w:ilvl="4">
      <w:start w:val="1"/>
      <w:numFmt w:val="lowerLetter"/>
      <w:lvlText w:val="%5."/>
      <w:lvlJc w:val="left"/>
      <w:pPr>
        <w:tabs>
          <w:tab w:val="num" w:pos="5225"/>
        </w:tabs>
        <w:ind w:left="5225" w:hanging="360"/>
      </w:pPr>
    </w:lvl>
    <w:lvl w:ilvl="5">
      <w:start w:val="1"/>
      <w:numFmt w:val="lowerRoman"/>
      <w:lvlText w:val="%6."/>
      <w:lvlJc w:val="right"/>
      <w:pPr>
        <w:tabs>
          <w:tab w:val="num" w:pos="5945"/>
        </w:tabs>
        <w:ind w:left="5945" w:hanging="180"/>
      </w:pPr>
    </w:lvl>
    <w:lvl w:ilvl="6">
      <w:start w:val="1"/>
      <w:numFmt w:val="decimal"/>
      <w:lvlText w:val="%7."/>
      <w:lvlJc w:val="left"/>
      <w:pPr>
        <w:tabs>
          <w:tab w:val="num" w:pos="6665"/>
        </w:tabs>
        <w:ind w:left="6665" w:hanging="360"/>
      </w:pPr>
    </w:lvl>
    <w:lvl w:ilvl="7">
      <w:start w:val="1"/>
      <w:numFmt w:val="lowerLetter"/>
      <w:lvlText w:val="%8."/>
      <w:lvlJc w:val="left"/>
      <w:pPr>
        <w:tabs>
          <w:tab w:val="num" w:pos="7385"/>
        </w:tabs>
        <w:ind w:left="7385" w:hanging="360"/>
      </w:pPr>
    </w:lvl>
    <w:lvl w:ilvl="8">
      <w:start w:val="1"/>
      <w:numFmt w:val="lowerRoman"/>
      <w:lvlText w:val="%9."/>
      <w:lvlJc w:val="right"/>
      <w:pPr>
        <w:tabs>
          <w:tab w:val="num" w:pos="8105"/>
        </w:tabs>
        <w:ind w:left="8105" w:hanging="180"/>
      </w:pPr>
    </w:lvl>
  </w:abstractNum>
  <w:abstractNum w:abstractNumId="22" w15:restartNumberingAfterBreak="0">
    <w:nsid w:val="382766E9"/>
    <w:multiLevelType w:val="hybridMultilevel"/>
    <w:tmpl w:val="F9A829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411E5A"/>
    <w:multiLevelType w:val="singleLevel"/>
    <w:tmpl w:val="1C1A971A"/>
    <w:lvl w:ilvl="0">
      <w:start w:val="1"/>
      <w:numFmt w:val="decimal"/>
      <w:lvlText w:val="%1."/>
      <w:lvlJc w:val="left"/>
      <w:pPr>
        <w:tabs>
          <w:tab w:val="num" w:pos="2629"/>
        </w:tabs>
        <w:ind w:left="2629" w:hanging="360"/>
      </w:pPr>
      <w:rPr>
        <w:rFonts w:hint="default"/>
      </w:rPr>
    </w:lvl>
  </w:abstractNum>
  <w:abstractNum w:abstractNumId="24" w15:restartNumberingAfterBreak="0">
    <w:nsid w:val="45ED4547"/>
    <w:multiLevelType w:val="hybridMultilevel"/>
    <w:tmpl w:val="86F25ED0"/>
    <w:lvl w:ilvl="0" w:tplc="DEE0BBB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1C1E7C"/>
    <w:multiLevelType w:val="singleLevel"/>
    <w:tmpl w:val="D3865390"/>
    <w:lvl w:ilvl="0">
      <w:start w:val="1"/>
      <w:numFmt w:val="lowerLetter"/>
      <w:lvlText w:val="%1."/>
      <w:lvlJc w:val="left"/>
      <w:pPr>
        <w:tabs>
          <w:tab w:val="num" w:pos="1211"/>
        </w:tabs>
        <w:ind w:left="1211" w:hanging="360"/>
      </w:pPr>
      <w:rPr>
        <w:rFonts w:ascii="Arial" w:hAnsi="Arial" w:hint="default"/>
        <w:b/>
        <w:i w:val="0"/>
        <w:sz w:val="24"/>
      </w:rPr>
    </w:lvl>
  </w:abstractNum>
  <w:abstractNum w:abstractNumId="26" w15:restartNumberingAfterBreak="0">
    <w:nsid w:val="4F6A6A6B"/>
    <w:multiLevelType w:val="singleLevel"/>
    <w:tmpl w:val="ADF03D06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50F80D35"/>
    <w:multiLevelType w:val="singleLevel"/>
    <w:tmpl w:val="D228F320"/>
    <w:lvl w:ilvl="0">
      <w:start w:val="1"/>
      <w:numFmt w:val="decimal"/>
      <w:lvlText w:val="%1."/>
      <w:lvlJc w:val="left"/>
      <w:pPr>
        <w:tabs>
          <w:tab w:val="num" w:pos="2205"/>
        </w:tabs>
        <w:ind w:left="2205" w:hanging="360"/>
      </w:pPr>
      <w:rPr>
        <w:rFonts w:hint="default"/>
        <w:b/>
      </w:rPr>
    </w:lvl>
  </w:abstractNum>
  <w:abstractNum w:abstractNumId="28" w15:restartNumberingAfterBreak="0">
    <w:nsid w:val="528D29C6"/>
    <w:multiLevelType w:val="singleLevel"/>
    <w:tmpl w:val="B3B49C6A"/>
    <w:lvl w:ilvl="0">
      <w:start w:val="1"/>
      <w:numFmt w:val="lowerLetter"/>
      <w:lvlText w:val="%1."/>
      <w:lvlJc w:val="left"/>
      <w:pPr>
        <w:tabs>
          <w:tab w:val="num" w:pos="1211"/>
        </w:tabs>
        <w:ind w:left="1211" w:hanging="360"/>
      </w:pPr>
      <w:rPr>
        <w:rFonts w:ascii="Arial" w:hAnsi="Arial" w:hint="default"/>
        <w:b/>
        <w:i w:val="0"/>
        <w:sz w:val="24"/>
      </w:rPr>
    </w:lvl>
  </w:abstractNum>
  <w:abstractNum w:abstractNumId="29" w15:restartNumberingAfterBreak="0">
    <w:nsid w:val="5A983F58"/>
    <w:multiLevelType w:val="hybridMultilevel"/>
    <w:tmpl w:val="84C041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331406"/>
    <w:multiLevelType w:val="singleLevel"/>
    <w:tmpl w:val="CCBCD796"/>
    <w:lvl w:ilvl="0">
      <w:start w:val="1"/>
      <w:numFmt w:val="lowerLetter"/>
      <w:lvlText w:val="%1."/>
      <w:lvlJc w:val="left"/>
      <w:pPr>
        <w:tabs>
          <w:tab w:val="num" w:pos="3918"/>
        </w:tabs>
        <w:ind w:left="3918" w:hanging="360"/>
      </w:pPr>
      <w:rPr>
        <w:rFonts w:hint="default"/>
        <w:b/>
      </w:rPr>
    </w:lvl>
  </w:abstractNum>
  <w:abstractNum w:abstractNumId="31" w15:restartNumberingAfterBreak="0">
    <w:nsid w:val="5E5C333A"/>
    <w:multiLevelType w:val="multilevel"/>
    <w:tmpl w:val="00F8911E"/>
    <w:lvl w:ilvl="0">
      <w:start w:val="2"/>
      <w:numFmt w:val="decimal"/>
      <w:lvlText w:val="%1."/>
      <w:lvlJc w:val="left"/>
      <w:pPr>
        <w:tabs>
          <w:tab w:val="num" w:pos="492"/>
        </w:tabs>
        <w:ind w:left="492" w:hanging="492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2563"/>
        </w:tabs>
        <w:ind w:left="256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4406"/>
        </w:tabs>
        <w:ind w:left="44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6609"/>
        </w:tabs>
        <w:ind w:left="660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452"/>
        </w:tabs>
        <w:ind w:left="84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655"/>
        </w:tabs>
        <w:ind w:left="106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498"/>
        </w:tabs>
        <w:ind w:left="124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701"/>
        </w:tabs>
        <w:ind w:left="1470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6544"/>
        </w:tabs>
        <w:ind w:left="16544" w:hanging="1800"/>
      </w:pPr>
      <w:rPr>
        <w:rFonts w:hint="default"/>
      </w:rPr>
    </w:lvl>
  </w:abstractNum>
  <w:abstractNum w:abstractNumId="32" w15:restartNumberingAfterBreak="0">
    <w:nsid w:val="66F64222"/>
    <w:multiLevelType w:val="multilevel"/>
    <w:tmpl w:val="326EEC20"/>
    <w:lvl w:ilvl="0">
      <w:start w:val="3"/>
      <w:numFmt w:val="lowerLetter"/>
      <w:lvlText w:val="%1)"/>
      <w:lvlJc w:val="left"/>
      <w:pPr>
        <w:tabs>
          <w:tab w:val="num" w:pos="2203"/>
        </w:tabs>
        <w:ind w:left="2203" w:hanging="360"/>
      </w:pPr>
      <w:rPr>
        <w:rFonts w:hint="default"/>
        <w:u w:val="none"/>
      </w:rPr>
    </w:lvl>
    <w:lvl w:ilvl="1">
      <w:start w:val="1"/>
      <w:numFmt w:val="decimal"/>
      <w:lvlText w:val="%2)"/>
      <w:lvlJc w:val="left"/>
      <w:pPr>
        <w:tabs>
          <w:tab w:val="num" w:pos="2923"/>
        </w:tabs>
        <w:ind w:left="2923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3643"/>
        </w:tabs>
        <w:ind w:left="3643" w:hanging="180"/>
      </w:pPr>
    </w:lvl>
    <w:lvl w:ilvl="3" w:tentative="1">
      <w:start w:val="1"/>
      <w:numFmt w:val="decimal"/>
      <w:lvlText w:val="%4."/>
      <w:lvlJc w:val="left"/>
      <w:pPr>
        <w:tabs>
          <w:tab w:val="num" w:pos="4363"/>
        </w:tabs>
        <w:ind w:left="436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083"/>
        </w:tabs>
        <w:ind w:left="508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803"/>
        </w:tabs>
        <w:ind w:left="5803" w:hanging="180"/>
      </w:pPr>
    </w:lvl>
    <w:lvl w:ilvl="6" w:tentative="1">
      <w:start w:val="1"/>
      <w:numFmt w:val="decimal"/>
      <w:lvlText w:val="%7."/>
      <w:lvlJc w:val="left"/>
      <w:pPr>
        <w:tabs>
          <w:tab w:val="num" w:pos="6523"/>
        </w:tabs>
        <w:ind w:left="652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243"/>
        </w:tabs>
        <w:ind w:left="724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963"/>
        </w:tabs>
        <w:ind w:left="7963" w:hanging="180"/>
      </w:pPr>
    </w:lvl>
  </w:abstractNum>
  <w:abstractNum w:abstractNumId="33" w15:restartNumberingAfterBreak="0">
    <w:nsid w:val="67591DEE"/>
    <w:multiLevelType w:val="singleLevel"/>
    <w:tmpl w:val="C6DEE31C"/>
    <w:lvl w:ilvl="0">
      <w:start w:val="1"/>
      <w:numFmt w:val="lowerLetter"/>
      <w:lvlText w:val="%1."/>
      <w:lvlJc w:val="left"/>
      <w:pPr>
        <w:tabs>
          <w:tab w:val="num" w:pos="2205"/>
        </w:tabs>
        <w:ind w:left="2205" w:hanging="360"/>
      </w:pPr>
      <w:rPr>
        <w:rFonts w:hint="default"/>
        <w:b/>
      </w:rPr>
    </w:lvl>
  </w:abstractNum>
  <w:abstractNum w:abstractNumId="34" w15:restartNumberingAfterBreak="0">
    <w:nsid w:val="68AA071B"/>
    <w:multiLevelType w:val="multilevel"/>
    <w:tmpl w:val="948E8402"/>
    <w:lvl w:ilvl="0">
      <w:start w:val="1"/>
      <w:numFmt w:val="decimal"/>
      <w:pStyle w:val="Ttulo1"/>
      <w:suff w:val="space"/>
      <w:lvlText w:val="Capítulo %1"/>
      <w:lvlJc w:val="left"/>
      <w:pPr>
        <w:ind w:left="0" w:firstLine="0"/>
      </w:pPr>
    </w:lvl>
    <w:lvl w:ilvl="1">
      <w:start w:val="1"/>
      <w:numFmt w:val="none"/>
      <w:pStyle w:val="Ttulo2"/>
      <w:suff w:val="nothing"/>
      <w:lvlText w:val=")"/>
      <w:lvlJc w:val="left"/>
      <w:pPr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ind w:left="0" w:firstLine="0"/>
      </w:pPr>
    </w:lvl>
  </w:abstractNum>
  <w:abstractNum w:abstractNumId="35" w15:restartNumberingAfterBreak="0">
    <w:nsid w:val="703904F8"/>
    <w:multiLevelType w:val="hybridMultilevel"/>
    <w:tmpl w:val="AFDC31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5E6A8B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7D6C6A3E"/>
    <w:multiLevelType w:val="singleLevel"/>
    <w:tmpl w:val="D03AB5D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</w:abstractNum>
  <w:abstractNum w:abstractNumId="38" w15:restartNumberingAfterBreak="0">
    <w:nsid w:val="7DF730D3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9" w15:restartNumberingAfterBreak="0">
    <w:nsid w:val="7F0A77D6"/>
    <w:multiLevelType w:val="singleLevel"/>
    <w:tmpl w:val="FA0ADE0C"/>
    <w:lvl w:ilvl="0">
      <w:start w:val="1"/>
      <w:numFmt w:val="lowerLetter"/>
      <w:lvlText w:val="%1."/>
      <w:lvlJc w:val="left"/>
      <w:pPr>
        <w:tabs>
          <w:tab w:val="num" w:pos="1211"/>
        </w:tabs>
        <w:ind w:left="1211" w:hanging="360"/>
      </w:pPr>
      <w:rPr>
        <w:rFonts w:ascii="Arial" w:hAnsi="Arial" w:hint="default"/>
        <w:b/>
        <w:i w:val="0"/>
        <w:sz w:val="24"/>
      </w:rPr>
    </w:lvl>
  </w:abstractNum>
  <w:num w:numId="1" w16cid:durableId="1187599971">
    <w:abstractNumId w:val="30"/>
  </w:num>
  <w:num w:numId="2" w16cid:durableId="1135953162">
    <w:abstractNumId w:val="5"/>
  </w:num>
  <w:num w:numId="3" w16cid:durableId="503476571">
    <w:abstractNumId w:val="23"/>
  </w:num>
  <w:num w:numId="4" w16cid:durableId="1321737805">
    <w:abstractNumId w:val="36"/>
  </w:num>
  <w:num w:numId="5" w16cid:durableId="451435140">
    <w:abstractNumId w:val="37"/>
  </w:num>
  <w:num w:numId="6" w16cid:durableId="2029286365">
    <w:abstractNumId w:val="32"/>
  </w:num>
  <w:num w:numId="7" w16cid:durableId="1492522905">
    <w:abstractNumId w:val="28"/>
  </w:num>
  <w:num w:numId="8" w16cid:durableId="429854280">
    <w:abstractNumId w:val="15"/>
  </w:num>
  <w:num w:numId="9" w16cid:durableId="1233344760">
    <w:abstractNumId w:val="19"/>
  </w:num>
  <w:num w:numId="10" w16cid:durableId="1245185495">
    <w:abstractNumId w:val="12"/>
  </w:num>
  <w:num w:numId="11" w16cid:durableId="178397214">
    <w:abstractNumId w:val="34"/>
  </w:num>
  <w:num w:numId="12" w16cid:durableId="833766435">
    <w:abstractNumId w:val="14"/>
  </w:num>
  <w:num w:numId="13" w16cid:durableId="644623255">
    <w:abstractNumId w:val="13"/>
  </w:num>
  <w:num w:numId="14" w16cid:durableId="973292578">
    <w:abstractNumId w:val="39"/>
  </w:num>
  <w:num w:numId="15" w16cid:durableId="269437085">
    <w:abstractNumId w:val="6"/>
  </w:num>
  <w:num w:numId="16" w16cid:durableId="747311854">
    <w:abstractNumId w:val="26"/>
  </w:num>
  <w:num w:numId="17" w16cid:durableId="1841846394">
    <w:abstractNumId w:val="25"/>
  </w:num>
  <w:num w:numId="18" w16cid:durableId="939143655">
    <w:abstractNumId w:val="18"/>
  </w:num>
  <w:num w:numId="19" w16cid:durableId="1804811684">
    <w:abstractNumId w:val="2"/>
  </w:num>
  <w:num w:numId="20" w16cid:durableId="1120488517">
    <w:abstractNumId w:val="4"/>
  </w:num>
  <w:num w:numId="21" w16cid:durableId="991181590">
    <w:abstractNumId w:val="38"/>
  </w:num>
  <w:num w:numId="22" w16cid:durableId="421336108">
    <w:abstractNumId w:val="9"/>
  </w:num>
  <w:num w:numId="23" w16cid:durableId="969898565">
    <w:abstractNumId w:val="0"/>
  </w:num>
  <w:num w:numId="24" w16cid:durableId="184293995">
    <w:abstractNumId w:val="27"/>
  </w:num>
  <w:num w:numId="25" w16cid:durableId="569848102">
    <w:abstractNumId w:val="33"/>
  </w:num>
  <w:num w:numId="26" w16cid:durableId="532154769">
    <w:abstractNumId w:val="8"/>
  </w:num>
  <w:num w:numId="27" w16cid:durableId="998263559">
    <w:abstractNumId w:val="31"/>
  </w:num>
  <w:num w:numId="28" w16cid:durableId="1190143838">
    <w:abstractNumId w:val="1"/>
  </w:num>
  <w:num w:numId="29" w16cid:durableId="1167550680">
    <w:abstractNumId w:val="21"/>
  </w:num>
  <w:num w:numId="30" w16cid:durableId="1772697602">
    <w:abstractNumId w:val="17"/>
  </w:num>
  <w:num w:numId="31" w16cid:durableId="1510292903">
    <w:abstractNumId w:val="3"/>
  </w:num>
  <w:num w:numId="32" w16cid:durableId="211894106">
    <w:abstractNumId w:val="20"/>
  </w:num>
  <w:num w:numId="33" w16cid:durableId="1641350577">
    <w:abstractNumId w:val="11"/>
  </w:num>
  <w:num w:numId="34" w16cid:durableId="284166717">
    <w:abstractNumId w:val="35"/>
  </w:num>
  <w:num w:numId="35" w16cid:durableId="2117207597">
    <w:abstractNumId w:val="10"/>
  </w:num>
  <w:num w:numId="36" w16cid:durableId="184633685">
    <w:abstractNumId w:val="24"/>
  </w:num>
  <w:num w:numId="37" w16cid:durableId="2099517097">
    <w:abstractNumId w:val="29"/>
  </w:num>
  <w:num w:numId="38" w16cid:durableId="1043210939">
    <w:abstractNumId w:val="22"/>
  </w:num>
  <w:num w:numId="39" w16cid:durableId="2099789488">
    <w:abstractNumId w:val="7"/>
  </w:num>
  <w:num w:numId="40" w16cid:durableId="15839546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1125"/>
    <w:rsid w:val="00001F61"/>
    <w:rsid w:val="00003A4C"/>
    <w:rsid w:val="00004967"/>
    <w:rsid w:val="00004A00"/>
    <w:rsid w:val="00004D45"/>
    <w:rsid w:val="000100DB"/>
    <w:rsid w:val="00011CEB"/>
    <w:rsid w:val="00012346"/>
    <w:rsid w:val="00014E20"/>
    <w:rsid w:val="00022128"/>
    <w:rsid w:val="00024B9B"/>
    <w:rsid w:val="000262B4"/>
    <w:rsid w:val="00030373"/>
    <w:rsid w:val="00031686"/>
    <w:rsid w:val="00032793"/>
    <w:rsid w:val="0003350A"/>
    <w:rsid w:val="0003721F"/>
    <w:rsid w:val="00040F5B"/>
    <w:rsid w:val="00041351"/>
    <w:rsid w:val="00043C3E"/>
    <w:rsid w:val="00045C2B"/>
    <w:rsid w:val="0004765C"/>
    <w:rsid w:val="00052956"/>
    <w:rsid w:val="0005648A"/>
    <w:rsid w:val="00057FA9"/>
    <w:rsid w:val="00071309"/>
    <w:rsid w:val="00074F2A"/>
    <w:rsid w:val="00084014"/>
    <w:rsid w:val="0008703F"/>
    <w:rsid w:val="0009237A"/>
    <w:rsid w:val="000A6075"/>
    <w:rsid w:val="000B68A0"/>
    <w:rsid w:val="000C2A28"/>
    <w:rsid w:val="000D5265"/>
    <w:rsid w:val="000D71FB"/>
    <w:rsid w:val="000E0E0D"/>
    <w:rsid w:val="000E0FE0"/>
    <w:rsid w:val="000E1249"/>
    <w:rsid w:val="000F13D7"/>
    <w:rsid w:val="000F643F"/>
    <w:rsid w:val="000F708F"/>
    <w:rsid w:val="001016E3"/>
    <w:rsid w:val="00105004"/>
    <w:rsid w:val="00114053"/>
    <w:rsid w:val="001151E7"/>
    <w:rsid w:val="00116286"/>
    <w:rsid w:val="00120DBD"/>
    <w:rsid w:val="00122B35"/>
    <w:rsid w:val="00122F6E"/>
    <w:rsid w:val="001249FB"/>
    <w:rsid w:val="00125DC5"/>
    <w:rsid w:val="00134D78"/>
    <w:rsid w:val="00136694"/>
    <w:rsid w:val="001531B1"/>
    <w:rsid w:val="00162C3E"/>
    <w:rsid w:val="00167125"/>
    <w:rsid w:val="00170C9C"/>
    <w:rsid w:val="00170EB0"/>
    <w:rsid w:val="001726CE"/>
    <w:rsid w:val="00173090"/>
    <w:rsid w:val="001825B3"/>
    <w:rsid w:val="00183D30"/>
    <w:rsid w:val="001859D4"/>
    <w:rsid w:val="00190478"/>
    <w:rsid w:val="001905B5"/>
    <w:rsid w:val="00191A56"/>
    <w:rsid w:val="0019752E"/>
    <w:rsid w:val="001A002D"/>
    <w:rsid w:val="001A0AF9"/>
    <w:rsid w:val="001A3FC8"/>
    <w:rsid w:val="001A510A"/>
    <w:rsid w:val="001A7362"/>
    <w:rsid w:val="001B3B4F"/>
    <w:rsid w:val="001B4821"/>
    <w:rsid w:val="001B4E28"/>
    <w:rsid w:val="001C254D"/>
    <w:rsid w:val="001D291F"/>
    <w:rsid w:val="001D7C54"/>
    <w:rsid w:val="001E08C4"/>
    <w:rsid w:val="001E647B"/>
    <w:rsid w:val="002042E4"/>
    <w:rsid w:val="002045BD"/>
    <w:rsid w:val="00207900"/>
    <w:rsid w:val="00210F0F"/>
    <w:rsid w:val="00221164"/>
    <w:rsid w:val="00221605"/>
    <w:rsid w:val="002233B4"/>
    <w:rsid w:val="0022512B"/>
    <w:rsid w:val="00225CF8"/>
    <w:rsid w:val="002320D8"/>
    <w:rsid w:val="0023266A"/>
    <w:rsid w:val="002400F2"/>
    <w:rsid w:val="0025056C"/>
    <w:rsid w:val="00254B97"/>
    <w:rsid w:val="002562F8"/>
    <w:rsid w:val="002612DC"/>
    <w:rsid w:val="002616EB"/>
    <w:rsid w:val="002624F0"/>
    <w:rsid w:val="002717EB"/>
    <w:rsid w:val="00276BF9"/>
    <w:rsid w:val="002831C0"/>
    <w:rsid w:val="002959C2"/>
    <w:rsid w:val="002A031E"/>
    <w:rsid w:val="002A13E1"/>
    <w:rsid w:val="002A40E2"/>
    <w:rsid w:val="002A7ECB"/>
    <w:rsid w:val="002B3744"/>
    <w:rsid w:val="002B39A0"/>
    <w:rsid w:val="002B43D4"/>
    <w:rsid w:val="002B5AEE"/>
    <w:rsid w:val="002C5DA8"/>
    <w:rsid w:val="002D250D"/>
    <w:rsid w:val="002D2DD3"/>
    <w:rsid w:val="002D3CAB"/>
    <w:rsid w:val="002D3F9A"/>
    <w:rsid w:val="002D6674"/>
    <w:rsid w:val="002E2A7F"/>
    <w:rsid w:val="002E4475"/>
    <w:rsid w:val="002F2822"/>
    <w:rsid w:val="002F493C"/>
    <w:rsid w:val="002F651A"/>
    <w:rsid w:val="002F7BFC"/>
    <w:rsid w:val="003008EB"/>
    <w:rsid w:val="00317B7F"/>
    <w:rsid w:val="003273B9"/>
    <w:rsid w:val="00332DC3"/>
    <w:rsid w:val="00337424"/>
    <w:rsid w:val="00340A20"/>
    <w:rsid w:val="0034460D"/>
    <w:rsid w:val="00350B0B"/>
    <w:rsid w:val="003517F2"/>
    <w:rsid w:val="00360995"/>
    <w:rsid w:val="00361E30"/>
    <w:rsid w:val="003642A4"/>
    <w:rsid w:val="003675CA"/>
    <w:rsid w:val="003707B6"/>
    <w:rsid w:val="00372445"/>
    <w:rsid w:val="00381E13"/>
    <w:rsid w:val="00385A07"/>
    <w:rsid w:val="0039137D"/>
    <w:rsid w:val="003962BD"/>
    <w:rsid w:val="003A2AF5"/>
    <w:rsid w:val="003B140B"/>
    <w:rsid w:val="003B4C45"/>
    <w:rsid w:val="003C25E4"/>
    <w:rsid w:val="003C57DF"/>
    <w:rsid w:val="003C62C3"/>
    <w:rsid w:val="003C6CFE"/>
    <w:rsid w:val="003D293D"/>
    <w:rsid w:val="003D379D"/>
    <w:rsid w:val="003E4ACA"/>
    <w:rsid w:val="003E4F2E"/>
    <w:rsid w:val="003F00F9"/>
    <w:rsid w:val="003F1A2C"/>
    <w:rsid w:val="003F1CE7"/>
    <w:rsid w:val="003F2199"/>
    <w:rsid w:val="003F34C6"/>
    <w:rsid w:val="00402768"/>
    <w:rsid w:val="00403340"/>
    <w:rsid w:val="004124FB"/>
    <w:rsid w:val="00417781"/>
    <w:rsid w:val="004264AA"/>
    <w:rsid w:val="00427032"/>
    <w:rsid w:val="0043193C"/>
    <w:rsid w:val="00434F91"/>
    <w:rsid w:val="00436A3F"/>
    <w:rsid w:val="0043791A"/>
    <w:rsid w:val="0043796F"/>
    <w:rsid w:val="00443424"/>
    <w:rsid w:val="00445B09"/>
    <w:rsid w:val="00447AB8"/>
    <w:rsid w:val="00451B49"/>
    <w:rsid w:val="0045252C"/>
    <w:rsid w:val="00452610"/>
    <w:rsid w:val="004540CB"/>
    <w:rsid w:val="00454A00"/>
    <w:rsid w:val="00457651"/>
    <w:rsid w:val="00461F35"/>
    <w:rsid w:val="00464C99"/>
    <w:rsid w:val="0046570F"/>
    <w:rsid w:val="00471BB3"/>
    <w:rsid w:val="004825D5"/>
    <w:rsid w:val="00485315"/>
    <w:rsid w:val="00491F90"/>
    <w:rsid w:val="004930AB"/>
    <w:rsid w:val="004A22F2"/>
    <w:rsid w:val="004A55F0"/>
    <w:rsid w:val="004B1D2A"/>
    <w:rsid w:val="004C52AA"/>
    <w:rsid w:val="004C676C"/>
    <w:rsid w:val="004C74AC"/>
    <w:rsid w:val="004D0BBA"/>
    <w:rsid w:val="004D27CF"/>
    <w:rsid w:val="004E02EF"/>
    <w:rsid w:val="004E1FF5"/>
    <w:rsid w:val="004E3A7B"/>
    <w:rsid w:val="004E4649"/>
    <w:rsid w:val="004E5B2D"/>
    <w:rsid w:val="004E7C66"/>
    <w:rsid w:val="004F2179"/>
    <w:rsid w:val="004F3CB6"/>
    <w:rsid w:val="005003E4"/>
    <w:rsid w:val="0050230A"/>
    <w:rsid w:val="005026E0"/>
    <w:rsid w:val="0050314A"/>
    <w:rsid w:val="0050701B"/>
    <w:rsid w:val="00507796"/>
    <w:rsid w:val="00512827"/>
    <w:rsid w:val="00515161"/>
    <w:rsid w:val="00521585"/>
    <w:rsid w:val="00521D17"/>
    <w:rsid w:val="00523EC4"/>
    <w:rsid w:val="0052617A"/>
    <w:rsid w:val="00526734"/>
    <w:rsid w:val="00530C90"/>
    <w:rsid w:val="00531303"/>
    <w:rsid w:val="0053262E"/>
    <w:rsid w:val="0053686A"/>
    <w:rsid w:val="00541243"/>
    <w:rsid w:val="00541E01"/>
    <w:rsid w:val="00543739"/>
    <w:rsid w:val="00552E58"/>
    <w:rsid w:val="005531F5"/>
    <w:rsid w:val="00562084"/>
    <w:rsid w:val="00564235"/>
    <w:rsid w:val="00570385"/>
    <w:rsid w:val="005707DA"/>
    <w:rsid w:val="0057289E"/>
    <w:rsid w:val="00580587"/>
    <w:rsid w:val="00587411"/>
    <w:rsid w:val="00591233"/>
    <w:rsid w:val="005934A1"/>
    <w:rsid w:val="0059517E"/>
    <w:rsid w:val="005A799B"/>
    <w:rsid w:val="005B1027"/>
    <w:rsid w:val="005B174F"/>
    <w:rsid w:val="005B2808"/>
    <w:rsid w:val="005B30B4"/>
    <w:rsid w:val="005C1E43"/>
    <w:rsid w:val="005C2661"/>
    <w:rsid w:val="005D0E91"/>
    <w:rsid w:val="005D18D0"/>
    <w:rsid w:val="005D46C8"/>
    <w:rsid w:val="005E4D13"/>
    <w:rsid w:val="005F6C31"/>
    <w:rsid w:val="005F6EFA"/>
    <w:rsid w:val="0060226F"/>
    <w:rsid w:val="00604D50"/>
    <w:rsid w:val="00606BFC"/>
    <w:rsid w:val="0060708D"/>
    <w:rsid w:val="00607E81"/>
    <w:rsid w:val="00610D4C"/>
    <w:rsid w:val="00620402"/>
    <w:rsid w:val="00621073"/>
    <w:rsid w:val="00622646"/>
    <w:rsid w:val="00622B02"/>
    <w:rsid w:val="00631427"/>
    <w:rsid w:val="00646C87"/>
    <w:rsid w:val="00647E3F"/>
    <w:rsid w:val="00650AB4"/>
    <w:rsid w:val="00650CC4"/>
    <w:rsid w:val="006510D5"/>
    <w:rsid w:val="006575E9"/>
    <w:rsid w:val="0066543E"/>
    <w:rsid w:val="006658D1"/>
    <w:rsid w:val="006728E2"/>
    <w:rsid w:val="00674304"/>
    <w:rsid w:val="0067560A"/>
    <w:rsid w:val="00675D0F"/>
    <w:rsid w:val="00677EA0"/>
    <w:rsid w:val="00681C65"/>
    <w:rsid w:val="0068480D"/>
    <w:rsid w:val="00684970"/>
    <w:rsid w:val="00686288"/>
    <w:rsid w:val="00686F5F"/>
    <w:rsid w:val="006901B0"/>
    <w:rsid w:val="00697F0B"/>
    <w:rsid w:val="006A3781"/>
    <w:rsid w:val="006A5D2E"/>
    <w:rsid w:val="006B3E4E"/>
    <w:rsid w:val="006B7A1F"/>
    <w:rsid w:val="006D340A"/>
    <w:rsid w:val="006D3ACE"/>
    <w:rsid w:val="006D4D6D"/>
    <w:rsid w:val="006D5AE9"/>
    <w:rsid w:val="006E14BC"/>
    <w:rsid w:val="006E1C92"/>
    <w:rsid w:val="006F1125"/>
    <w:rsid w:val="006F3439"/>
    <w:rsid w:val="006F6A7D"/>
    <w:rsid w:val="006F741B"/>
    <w:rsid w:val="006F7D45"/>
    <w:rsid w:val="00712864"/>
    <w:rsid w:val="00712D5D"/>
    <w:rsid w:val="00714014"/>
    <w:rsid w:val="00715072"/>
    <w:rsid w:val="00715C5B"/>
    <w:rsid w:val="007163DF"/>
    <w:rsid w:val="00724C1D"/>
    <w:rsid w:val="00726A2F"/>
    <w:rsid w:val="0073414B"/>
    <w:rsid w:val="007407C6"/>
    <w:rsid w:val="00756D89"/>
    <w:rsid w:val="00765076"/>
    <w:rsid w:val="007661D1"/>
    <w:rsid w:val="0077417F"/>
    <w:rsid w:val="00774F9F"/>
    <w:rsid w:val="00775EB7"/>
    <w:rsid w:val="00775F4B"/>
    <w:rsid w:val="00794019"/>
    <w:rsid w:val="00795E91"/>
    <w:rsid w:val="007A204F"/>
    <w:rsid w:val="007A2FDF"/>
    <w:rsid w:val="007A6604"/>
    <w:rsid w:val="007A75FB"/>
    <w:rsid w:val="007B387A"/>
    <w:rsid w:val="007B5662"/>
    <w:rsid w:val="007B6232"/>
    <w:rsid w:val="007B6C4F"/>
    <w:rsid w:val="007B77F0"/>
    <w:rsid w:val="007C686E"/>
    <w:rsid w:val="007C7B53"/>
    <w:rsid w:val="007C7D22"/>
    <w:rsid w:val="007E3402"/>
    <w:rsid w:val="007E3B7E"/>
    <w:rsid w:val="007E6939"/>
    <w:rsid w:val="007F3809"/>
    <w:rsid w:val="007F469F"/>
    <w:rsid w:val="007F6A39"/>
    <w:rsid w:val="007F7729"/>
    <w:rsid w:val="0080301D"/>
    <w:rsid w:val="0080457F"/>
    <w:rsid w:val="008046B3"/>
    <w:rsid w:val="008179DE"/>
    <w:rsid w:val="0082271E"/>
    <w:rsid w:val="008269F8"/>
    <w:rsid w:val="008336FE"/>
    <w:rsid w:val="008352D4"/>
    <w:rsid w:val="00844F37"/>
    <w:rsid w:val="00851085"/>
    <w:rsid w:val="00852754"/>
    <w:rsid w:val="00852CD4"/>
    <w:rsid w:val="00855D60"/>
    <w:rsid w:val="0086451E"/>
    <w:rsid w:val="00870B48"/>
    <w:rsid w:val="008722E8"/>
    <w:rsid w:val="00873D0D"/>
    <w:rsid w:val="00875832"/>
    <w:rsid w:val="00877738"/>
    <w:rsid w:val="00877A48"/>
    <w:rsid w:val="008849CF"/>
    <w:rsid w:val="0088659F"/>
    <w:rsid w:val="008921E7"/>
    <w:rsid w:val="008A256C"/>
    <w:rsid w:val="008A3495"/>
    <w:rsid w:val="008A47FD"/>
    <w:rsid w:val="008A59AB"/>
    <w:rsid w:val="008A630E"/>
    <w:rsid w:val="008B0364"/>
    <w:rsid w:val="008B1F87"/>
    <w:rsid w:val="008B443A"/>
    <w:rsid w:val="008B49DD"/>
    <w:rsid w:val="008B62FF"/>
    <w:rsid w:val="008C0E0F"/>
    <w:rsid w:val="008C2BAD"/>
    <w:rsid w:val="008D2C16"/>
    <w:rsid w:val="008D7DE9"/>
    <w:rsid w:val="008E29F8"/>
    <w:rsid w:val="008E3610"/>
    <w:rsid w:val="008E4ED3"/>
    <w:rsid w:val="008E7AEC"/>
    <w:rsid w:val="008F002D"/>
    <w:rsid w:val="008F117D"/>
    <w:rsid w:val="008F6DDC"/>
    <w:rsid w:val="00903E30"/>
    <w:rsid w:val="009073D0"/>
    <w:rsid w:val="0091033A"/>
    <w:rsid w:val="00912182"/>
    <w:rsid w:val="00917ADA"/>
    <w:rsid w:val="00917EBA"/>
    <w:rsid w:val="009212B6"/>
    <w:rsid w:val="00921368"/>
    <w:rsid w:val="0092165F"/>
    <w:rsid w:val="0092486E"/>
    <w:rsid w:val="00940440"/>
    <w:rsid w:val="00945CCC"/>
    <w:rsid w:val="00946E6A"/>
    <w:rsid w:val="00947542"/>
    <w:rsid w:val="00951330"/>
    <w:rsid w:val="00952E42"/>
    <w:rsid w:val="00953174"/>
    <w:rsid w:val="0095685A"/>
    <w:rsid w:val="009602A3"/>
    <w:rsid w:val="009622CF"/>
    <w:rsid w:val="0096345B"/>
    <w:rsid w:val="00964CDE"/>
    <w:rsid w:val="00971517"/>
    <w:rsid w:val="00976C12"/>
    <w:rsid w:val="00977E77"/>
    <w:rsid w:val="00983372"/>
    <w:rsid w:val="00983BA3"/>
    <w:rsid w:val="00990856"/>
    <w:rsid w:val="00993B14"/>
    <w:rsid w:val="009A1727"/>
    <w:rsid w:val="009A3B7C"/>
    <w:rsid w:val="009A61FB"/>
    <w:rsid w:val="009B7950"/>
    <w:rsid w:val="009C0691"/>
    <w:rsid w:val="009C21C3"/>
    <w:rsid w:val="009C525D"/>
    <w:rsid w:val="009C7678"/>
    <w:rsid w:val="009D6103"/>
    <w:rsid w:val="009F11BC"/>
    <w:rsid w:val="009F5B40"/>
    <w:rsid w:val="009F5B9F"/>
    <w:rsid w:val="00A0042C"/>
    <w:rsid w:val="00A00B3D"/>
    <w:rsid w:val="00A12AAC"/>
    <w:rsid w:val="00A22331"/>
    <w:rsid w:val="00A232BE"/>
    <w:rsid w:val="00A24349"/>
    <w:rsid w:val="00A251C9"/>
    <w:rsid w:val="00A26B75"/>
    <w:rsid w:val="00A27043"/>
    <w:rsid w:val="00A32286"/>
    <w:rsid w:val="00A32FD8"/>
    <w:rsid w:val="00A42AB4"/>
    <w:rsid w:val="00A45F74"/>
    <w:rsid w:val="00A520D5"/>
    <w:rsid w:val="00A546D0"/>
    <w:rsid w:val="00A61F39"/>
    <w:rsid w:val="00A6291A"/>
    <w:rsid w:val="00A65F6F"/>
    <w:rsid w:val="00A70F84"/>
    <w:rsid w:val="00A8118A"/>
    <w:rsid w:val="00A84095"/>
    <w:rsid w:val="00A85B2D"/>
    <w:rsid w:val="00A870B7"/>
    <w:rsid w:val="00A87968"/>
    <w:rsid w:val="00A93ECA"/>
    <w:rsid w:val="00A970D6"/>
    <w:rsid w:val="00AA137C"/>
    <w:rsid w:val="00AA37EB"/>
    <w:rsid w:val="00AB0822"/>
    <w:rsid w:val="00AB1A91"/>
    <w:rsid w:val="00AB2D6A"/>
    <w:rsid w:val="00AB3FB1"/>
    <w:rsid w:val="00AB44FF"/>
    <w:rsid w:val="00AB45AC"/>
    <w:rsid w:val="00AB59FA"/>
    <w:rsid w:val="00AC1057"/>
    <w:rsid w:val="00AC61DC"/>
    <w:rsid w:val="00AC7A7E"/>
    <w:rsid w:val="00AD428B"/>
    <w:rsid w:val="00AD6DEA"/>
    <w:rsid w:val="00AD7220"/>
    <w:rsid w:val="00AE3C3D"/>
    <w:rsid w:val="00AE42D1"/>
    <w:rsid w:val="00AE64CF"/>
    <w:rsid w:val="00AE6A10"/>
    <w:rsid w:val="00AE6C50"/>
    <w:rsid w:val="00AF2BF1"/>
    <w:rsid w:val="00AF2FFC"/>
    <w:rsid w:val="00AF6102"/>
    <w:rsid w:val="00B04F46"/>
    <w:rsid w:val="00B05D25"/>
    <w:rsid w:val="00B106DE"/>
    <w:rsid w:val="00B1089E"/>
    <w:rsid w:val="00B2140F"/>
    <w:rsid w:val="00B228B3"/>
    <w:rsid w:val="00B228D1"/>
    <w:rsid w:val="00B23810"/>
    <w:rsid w:val="00B32912"/>
    <w:rsid w:val="00B332C8"/>
    <w:rsid w:val="00B33971"/>
    <w:rsid w:val="00B37797"/>
    <w:rsid w:val="00B37E2B"/>
    <w:rsid w:val="00B437FB"/>
    <w:rsid w:val="00B51330"/>
    <w:rsid w:val="00B51BB4"/>
    <w:rsid w:val="00B550B3"/>
    <w:rsid w:val="00B615C8"/>
    <w:rsid w:val="00B653EB"/>
    <w:rsid w:val="00B67921"/>
    <w:rsid w:val="00B704AA"/>
    <w:rsid w:val="00B74B6C"/>
    <w:rsid w:val="00B75A12"/>
    <w:rsid w:val="00B778FE"/>
    <w:rsid w:val="00B8020B"/>
    <w:rsid w:val="00B80D6C"/>
    <w:rsid w:val="00B85356"/>
    <w:rsid w:val="00B85499"/>
    <w:rsid w:val="00B91094"/>
    <w:rsid w:val="00B9710A"/>
    <w:rsid w:val="00B975B8"/>
    <w:rsid w:val="00BA1C5C"/>
    <w:rsid w:val="00BA225E"/>
    <w:rsid w:val="00BA48EB"/>
    <w:rsid w:val="00BB4FB4"/>
    <w:rsid w:val="00BB7BF8"/>
    <w:rsid w:val="00BB7D07"/>
    <w:rsid w:val="00BC61B6"/>
    <w:rsid w:val="00BC6E75"/>
    <w:rsid w:val="00BD12F4"/>
    <w:rsid w:val="00BD3FC7"/>
    <w:rsid w:val="00BD45A5"/>
    <w:rsid w:val="00BD697F"/>
    <w:rsid w:val="00BE3334"/>
    <w:rsid w:val="00BF0164"/>
    <w:rsid w:val="00BF048A"/>
    <w:rsid w:val="00BF530B"/>
    <w:rsid w:val="00BF57C6"/>
    <w:rsid w:val="00BF5A08"/>
    <w:rsid w:val="00C00A94"/>
    <w:rsid w:val="00C05FF6"/>
    <w:rsid w:val="00C10979"/>
    <w:rsid w:val="00C10C45"/>
    <w:rsid w:val="00C11589"/>
    <w:rsid w:val="00C163CD"/>
    <w:rsid w:val="00C22B42"/>
    <w:rsid w:val="00C2720B"/>
    <w:rsid w:val="00C27A07"/>
    <w:rsid w:val="00C321C5"/>
    <w:rsid w:val="00C36A2B"/>
    <w:rsid w:val="00C418B6"/>
    <w:rsid w:val="00C42F63"/>
    <w:rsid w:val="00C47A1B"/>
    <w:rsid w:val="00C47FDF"/>
    <w:rsid w:val="00C5351C"/>
    <w:rsid w:val="00C56361"/>
    <w:rsid w:val="00C61CC7"/>
    <w:rsid w:val="00C67761"/>
    <w:rsid w:val="00C70478"/>
    <w:rsid w:val="00C74098"/>
    <w:rsid w:val="00C80BC9"/>
    <w:rsid w:val="00C85498"/>
    <w:rsid w:val="00C90B7F"/>
    <w:rsid w:val="00C91590"/>
    <w:rsid w:val="00C91682"/>
    <w:rsid w:val="00C93D6B"/>
    <w:rsid w:val="00C96ABB"/>
    <w:rsid w:val="00C970A1"/>
    <w:rsid w:val="00CA0715"/>
    <w:rsid w:val="00CA071E"/>
    <w:rsid w:val="00CA441C"/>
    <w:rsid w:val="00CA6F72"/>
    <w:rsid w:val="00CB4247"/>
    <w:rsid w:val="00CB61F9"/>
    <w:rsid w:val="00CC0728"/>
    <w:rsid w:val="00CC2E67"/>
    <w:rsid w:val="00CC3A27"/>
    <w:rsid w:val="00CC3C2A"/>
    <w:rsid w:val="00CD25A2"/>
    <w:rsid w:val="00CD52EC"/>
    <w:rsid w:val="00CD6CAB"/>
    <w:rsid w:val="00CE1A83"/>
    <w:rsid w:val="00CE342A"/>
    <w:rsid w:val="00CE3EAC"/>
    <w:rsid w:val="00CE5C0F"/>
    <w:rsid w:val="00CE5FC3"/>
    <w:rsid w:val="00CE717A"/>
    <w:rsid w:val="00CF606E"/>
    <w:rsid w:val="00D01C80"/>
    <w:rsid w:val="00D02956"/>
    <w:rsid w:val="00D04931"/>
    <w:rsid w:val="00D10179"/>
    <w:rsid w:val="00D130D5"/>
    <w:rsid w:val="00D20678"/>
    <w:rsid w:val="00D26000"/>
    <w:rsid w:val="00D311BD"/>
    <w:rsid w:val="00D331D1"/>
    <w:rsid w:val="00D352C9"/>
    <w:rsid w:val="00D36332"/>
    <w:rsid w:val="00D36EC3"/>
    <w:rsid w:val="00D37ED8"/>
    <w:rsid w:val="00D5274F"/>
    <w:rsid w:val="00D547CB"/>
    <w:rsid w:val="00D622DA"/>
    <w:rsid w:val="00D72304"/>
    <w:rsid w:val="00D81C53"/>
    <w:rsid w:val="00D83DE8"/>
    <w:rsid w:val="00D84559"/>
    <w:rsid w:val="00D925B5"/>
    <w:rsid w:val="00DA195B"/>
    <w:rsid w:val="00DA3A16"/>
    <w:rsid w:val="00DA7B22"/>
    <w:rsid w:val="00DB0229"/>
    <w:rsid w:val="00DB4DDB"/>
    <w:rsid w:val="00DB6F67"/>
    <w:rsid w:val="00DB7523"/>
    <w:rsid w:val="00DC1745"/>
    <w:rsid w:val="00DC19CF"/>
    <w:rsid w:val="00DC43FF"/>
    <w:rsid w:val="00DD239F"/>
    <w:rsid w:val="00DD5058"/>
    <w:rsid w:val="00DD5B58"/>
    <w:rsid w:val="00DE25D2"/>
    <w:rsid w:val="00DE465B"/>
    <w:rsid w:val="00DE5114"/>
    <w:rsid w:val="00DE772A"/>
    <w:rsid w:val="00DF1877"/>
    <w:rsid w:val="00E03D18"/>
    <w:rsid w:val="00E168B7"/>
    <w:rsid w:val="00E20350"/>
    <w:rsid w:val="00E2399D"/>
    <w:rsid w:val="00E27AEB"/>
    <w:rsid w:val="00E3438F"/>
    <w:rsid w:val="00E42BAB"/>
    <w:rsid w:val="00E450E0"/>
    <w:rsid w:val="00E46712"/>
    <w:rsid w:val="00E47AB4"/>
    <w:rsid w:val="00E61288"/>
    <w:rsid w:val="00E61989"/>
    <w:rsid w:val="00E6210A"/>
    <w:rsid w:val="00E6430A"/>
    <w:rsid w:val="00E674CF"/>
    <w:rsid w:val="00E7112A"/>
    <w:rsid w:val="00E73340"/>
    <w:rsid w:val="00E7580C"/>
    <w:rsid w:val="00E77558"/>
    <w:rsid w:val="00E837E9"/>
    <w:rsid w:val="00E9267E"/>
    <w:rsid w:val="00EA2A52"/>
    <w:rsid w:val="00EA6973"/>
    <w:rsid w:val="00EB0115"/>
    <w:rsid w:val="00EB10EC"/>
    <w:rsid w:val="00EB1821"/>
    <w:rsid w:val="00EB7ABE"/>
    <w:rsid w:val="00EC0046"/>
    <w:rsid w:val="00ED2005"/>
    <w:rsid w:val="00ED73F9"/>
    <w:rsid w:val="00EE22BC"/>
    <w:rsid w:val="00EE6338"/>
    <w:rsid w:val="00EE6DE0"/>
    <w:rsid w:val="00EF2BDA"/>
    <w:rsid w:val="00F04094"/>
    <w:rsid w:val="00F06E74"/>
    <w:rsid w:val="00F07496"/>
    <w:rsid w:val="00F12639"/>
    <w:rsid w:val="00F14BDB"/>
    <w:rsid w:val="00F16BCD"/>
    <w:rsid w:val="00F23E45"/>
    <w:rsid w:val="00F262D1"/>
    <w:rsid w:val="00F27E38"/>
    <w:rsid w:val="00F33EB4"/>
    <w:rsid w:val="00F4028D"/>
    <w:rsid w:val="00F53DC7"/>
    <w:rsid w:val="00F54776"/>
    <w:rsid w:val="00F57B6A"/>
    <w:rsid w:val="00F67687"/>
    <w:rsid w:val="00F72301"/>
    <w:rsid w:val="00F903A6"/>
    <w:rsid w:val="00F91EBA"/>
    <w:rsid w:val="00F95949"/>
    <w:rsid w:val="00FA1F18"/>
    <w:rsid w:val="00FA2575"/>
    <w:rsid w:val="00FB0038"/>
    <w:rsid w:val="00FB40BF"/>
    <w:rsid w:val="00FB450E"/>
    <w:rsid w:val="00FB6F08"/>
    <w:rsid w:val="00FB7F77"/>
    <w:rsid w:val="00FC4A1A"/>
    <w:rsid w:val="00FD1B7F"/>
    <w:rsid w:val="00FE33B5"/>
    <w:rsid w:val="00FE5A95"/>
    <w:rsid w:val="00FF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F30DF4"/>
  <w15:docId w15:val="{F3810EBA-CE8D-B943-9BE9-6F9967631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40F"/>
  </w:style>
  <w:style w:type="paragraph" w:styleId="Ttulo1">
    <w:name w:val="heading 1"/>
    <w:basedOn w:val="Normal"/>
    <w:next w:val="Normal"/>
    <w:qFormat/>
    <w:rsid w:val="005C1E43"/>
    <w:pPr>
      <w:keepNext/>
      <w:numPr>
        <w:numId w:val="11"/>
      </w:numPr>
      <w:tabs>
        <w:tab w:val="left" w:pos="2552"/>
      </w:tabs>
      <w:spacing w:line="360" w:lineRule="auto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rsid w:val="005C1E43"/>
    <w:pPr>
      <w:keepNext/>
      <w:numPr>
        <w:ilvl w:val="1"/>
        <w:numId w:val="11"/>
      </w:numPr>
      <w:ind w:right="284"/>
      <w:jc w:val="center"/>
      <w:outlineLvl w:val="1"/>
    </w:pPr>
    <w:rPr>
      <w:rFonts w:ascii="Arial" w:hAnsi="Arial"/>
      <w:i/>
      <w:color w:val="000000"/>
    </w:rPr>
  </w:style>
  <w:style w:type="paragraph" w:styleId="Ttulo3">
    <w:name w:val="heading 3"/>
    <w:basedOn w:val="Normal"/>
    <w:next w:val="Normal"/>
    <w:qFormat/>
    <w:rsid w:val="005C1E43"/>
    <w:pPr>
      <w:keepNext/>
      <w:numPr>
        <w:ilvl w:val="2"/>
        <w:numId w:val="11"/>
      </w:numPr>
      <w:spacing w:line="360" w:lineRule="auto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5C1E43"/>
    <w:pPr>
      <w:keepNext/>
      <w:numPr>
        <w:ilvl w:val="3"/>
        <w:numId w:val="11"/>
      </w:numPr>
      <w:spacing w:line="360" w:lineRule="auto"/>
      <w:jc w:val="both"/>
      <w:outlineLvl w:val="3"/>
    </w:pPr>
    <w:rPr>
      <w:rFonts w:ascii="Arial" w:hAnsi="Arial"/>
      <w:sz w:val="24"/>
    </w:rPr>
  </w:style>
  <w:style w:type="paragraph" w:styleId="Ttulo5">
    <w:name w:val="heading 5"/>
    <w:basedOn w:val="Normal"/>
    <w:next w:val="Normal"/>
    <w:qFormat/>
    <w:rsid w:val="005C1E43"/>
    <w:pPr>
      <w:keepNext/>
      <w:numPr>
        <w:ilvl w:val="4"/>
        <w:numId w:val="11"/>
      </w:numPr>
      <w:tabs>
        <w:tab w:val="left" w:pos="2552"/>
      </w:tabs>
      <w:jc w:val="center"/>
      <w:outlineLvl w:val="4"/>
    </w:pPr>
    <w:rPr>
      <w:rFonts w:ascii="Arial" w:hAnsi="Arial"/>
      <w:b/>
      <w:lang w:val="en-US"/>
    </w:rPr>
  </w:style>
  <w:style w:type="paragraph" w:styleId="Ttulo6">
    <w:name w:val="heading 6"/>
    <w:basedOn w:val="Normal"/>
    <w:next w:val="Normal"/>
    <w:qFormat/>
    <w:rsid w:val="005C1E43"/>
    <w:pPr>
      <w:keepNext/>
      <w:numPr>
        <w:ilvl w:val="5"/>
        <w:numId w:val="11"/>
      </w:numPr>
      <w:tabs>
        <w:tab w:val="left" w:pos="1843"/>
        <w:tab w:val="left" w:pos="1985"/>
        <w:tab w:val="left" w:pos="2127"/>
        <w:tab w:val="left" w:pos="2268"/>
        <w:tab w:val="left" w:pos="2410"/>
      </w:tabs>
      <w:spacing w:before="60" w:after="60"/>
      <w:jc w:val="center"/>
      <w:outlineLvl w:val="5"/>
    </w:pPr>
    <w:rPr>
      <w:rFonts w:ascii="Arial" w:hAnsi="Arial" w:cs="Arial"/>
      <w:b/>
      <w:bCs/>
      <w:sz w:val="24"/>
    </w:rPr>
  </w:style>
  <w:style w:type="paragraph" w:styleId="Ttulo7">
    <w:name w:val="heading 7"/>
    <w:basedOn w:val="Normal"/>
    <w:next w:val="Normal"/>
    <w:qFormat/>
    <w:rsid w:val="005C1E43"/>
    <w:pPr>
      <w:keepNext/>
      <w:numPr>
        <w:ilvl w:val="6"/>
        <w:numId w:val="11"/>
      </w:numPr>
      <w:tabs>
        <w:tab w:val="left" w:pos="2552"/>
      </w:tabs>
      <w:spacing w:before="120"/>
      <w:outlineLvl w:val="6"/>
    </w:pPr>
    <w:rPr>
      <w:rFonts w:ascii="Arial" w:hAnsi="Arial"/>
      <w:b/>
      <w:sz w:val="18"/>
      <w:lang w:val="pt-PT"/>
    </w:rPr>
  </w:style>
  <w:style w:type="paragraph" w:styleId="Ttulo8">
    <w:name w:val="heading 8"/>
    <w:basedOn w:val="Normal"/>
    <w:next w:val="Normal"/>
    <w:qFormat/>
    <w:rsid w:val="005C1E43"/>
    <w:pPr>
      <w:keepNext/>
      <w:numPr>
        <w:ilvl w:val="7"/>
        <w:numId w:val="11"/>
      </w:numPr>
      <w:spacing w:line="360" w:lineRule="auto"/>
      <w:ind w:right="283"/>
      <w:jc w:val="both"/>
      <w:outlineLvl w:val="7"/>
    </w:pPr>
    <w:rPr>
      <w:rFonts w:ascii="Arial" w:hAnsi="Arial" w:cs="Arial"/>
      <w:b/>
      <w:bCs/>
      <w:color w:val="000000"/>
      <w:sz w:val="24"/>
    </w:rPr>
  </w:style>
  <w:style w:type="paragraph" w:styleId="Ttulo9">
    <w:name w:val="heading 9"/>
    <w:basedOn w:val="Normal"/>
    <w:next w:val="Normal"/>
    <w:qFormat/>
    <w:rsid w:val="005C1E43"/>
    <w:pPr>
      <w:keepNext/>
      <w:numPr>
        <w:ilvl w:val="8"/>
        <w:numId w:val="11"/>
      </w:numPr>
      <w:tabs>
        <w:tab w:val="left" w:pos="1843"/>
        <w:tab w:val="left" w:pos="1985"/>
        <w:tab w:val="left" w:pos="2127"/>
        <w:tab w:val="left" w:pos="2268"/>
        <w:tab w:val="left" w:pos="2410"/>
      </w:tabs>
      <w:spacing w:after="120" w:line="360" w:lineRule="auto"/>
      <w:jc w:val="both"/>
      <w:outlineLvl w:val="8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sid w:val="005C1E43"/>
    <w:pPr>
      <w:tabs>
        <w:tab w:val="left" w:pos="2268"/>
        <w:tab w:val="left" w:pos="2410"/>
        <w:tab w:val="left" w:pos="2552"/>
        <w:tab w:val="left" w:pos="2693"/>
        <w:tab w:val="left" w:pos="2835"/>
      </w:tabs>
      <w:spacing w:line="360" w:lineRule="auto"/>
      <w:jc w:val="both"/>
    </w:pPr>
    <w:rPr>
      <w:sz w:val="28"/>
    </w:rPr>
  </w:style>
  <w:style w:type="paragraph" w:styleId="Recuodecorpodetexto">
    <w:name w:val="Body Text Indent"/>
    <w:basedOn w:val="Normal"/>
    <w:rsid w:val="005C1E43"/>
    <w:pPr>
      <w:tabs>
        <w:tab w:val="left" w:pos="2268"/>
        <w:tab w:val="left" w:pos="2410"/>
        <w:tab w:val="left" w:pos="2552"/>
        <w:tab w:val="left" w:pos="2694"/>
        <w:tab w:val="left" w:pos="2977"/>
      </w:tabs>
      <w:ind w:left="567"/>
      <w:jc w:val="both"/>
    </w:pPr>
    <w:rPr>
      <w:rFonts w:ascii="Arial" w:hAnsi="Arial"/>
      <w:i/>
      <w:sz w:val="24"/>
    </w:rPr>
  </w:style>
  <w:style w:type="paragraph" w:styleId="Recuodecorpodetexto2">
    <w:name w:val="Body Text Indent 2"/>
    <w:basedOn w:val="Normal"/>
    <w:rsid w:val="005C1E43"/>
    <w:pPr>
      <w:tabs>
        <w:tab w:val="left" w:pos="567"/>
        <w:tab w:val="left" w:pos="851"/>
        <w:tab w:val="left" w:pos="1134"/>
        <w:tab w:val="left" w:pos="2268"/>
        <w:tab w:val="left" w:pos="2410"/>
        <w:tab w:val="left" w:pos="2552"/>
        <w:tab w:val="left" w:pos="2694"/>
        <w:tab w:val="left" w:pos="2977"/>
      </w:tabs>
      <w:ind w:left="-360"/>
      <w:jc w:val="both"/>
    </w:pPr>
    <w:rPr>
      <w:rFonts w:ascii="Arial" w:hAnsi="Arial"/>
      <w:sz w:val="24"/>
    </w:rPr>
  </w:style>
  <w:style w:type="paragraph" w:styleId="Textoembloco">
    <w:name w:val="Block Text"/>
    <w:basedOn w:val="Normal"/>
    <w:rsid w:val="005C1E43"/>
    <w:pPr>
      <w:tabs>
        <w:tab w:val="left" w:pos="1134"/>
        <w:tab w:val="left" w:pos="2268"/>
        <w:tab w:val="left" w:pos="2410"/>
        <w:tab w:val="left" w:pos="2552"/>
        <w:tab w:val="left" w:pos="2694"/>
        <w:tab w:val="left" w:pos="2977"/>
      </w:tabs>
      <w:ind w:left="567" w:right="284"/>
      <w:jc w:val="both"/>
    </w:pPr>
    <w:rPr>
      <w:rFonts w:ascii="Arial" w:hAnsi="Arial"/>
      <w:i/>
    </w:rPr>
  </w:style>
  <w:style w:type="paragraph" w:styleId="Cabealho">
    <w:name w:val="header"/>
    <w:basedOn w:val="Normal"/>
    <w:rsid w:val="005C1E43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5C1E43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5C1E43"/>
  </w:style>
  <w:style w:type="paragraph" w:styleId="Corpodetexto2">
    <w:name w:val="Body Text 2"/>
    <w:basedOn w:val="Normal"/>
    <w:rsid w:val="005C1E43"/>
    <w:pPr>
      <w:spacing w:after="120"/>
      <w:jc w:val="both"/>
    </w:pPr>
    <w:rPr>
      <w:rFonts w:ascii="Arial" w:hAnsi="Arial" w:cs="Arial"/>
    </w:rPr>
  </w:style>
  <w:style w:type="paragraph" w:styleId="Corpodetexto3">
    <w:name w:val="Body Text 3"/>
    <w:basedOn w:val="Normal"/>
    <w:rsid w:val="005C1E43"/>
    <w:pPr>
      <w:spacing w:after="120" w:line="360" w:lineRule="auto"/>
    </w:pPr>
    <w:rPr>
      <w:rFonts w:ascii="Arial" w:hAnsi="Arial" w:cs="Arial"/>
      <w:sz w:val="24"/>
    </w:rPr>
  </w:style>
  <w:style w:type="paragraph" w:styleId="Recuodecorpodetexto3">
    <w:name w:val="Body Text Indent 3"/>
    <w:basedOn w:val="Normal"/>
    <w:rsid w:val="005C1E43"/>
    <w:pPr>
      <w:tabs>
        <w:tab w:val="left" w:pos="1843"/>
        <w:tab w:val="left" w:pos="1985"/>
        <w:tab w:val="left" w:pos="2127"/>
        <w:tab w:val="left" w:pos="2268"/>
        <w:tab w:val="left" w:pos="2410"/>
      </w:tabs>
      <w:spacing w:after="120" w:line="360" w:lineRule="auto"/>
      <w:ind w:left="1843" w:firstLine="425"/>
      <w:jc w:val="both"/>
    </w:pPr>
    <w:rPr>
      <w:rFonts w:ascii="Arial" w:hAnsi="Arial"/>
      <w:sz w:val="24"/>
    </w:rPr>
  </w:style>
  <w:style w:type="character" w:styleId="Hyperlink">
    <w:name w:val="Hyperlink"/>
    <w:basedOn w:val="Fontepargpadro"/>
    <w:rsid w:val="005C1E43"/>
    <w:rPr>
      <w:color w:val="0000FF"/>
      <w:u w:val="single"/>
    </w:rPr>
  </w:style>
  <w:style w:type="character" w:styleId="HiperlinkVisitado">
    <w:name w:val="FollowedHyperlink"/>
    <w:basedOn w:val="Fontepargpadro"/>
    <w:rsid w:val="005C1E43"/>
    <w:rPr>
      <w:color w:val="800080"/>
      <w:u w:val="single"/>
    </w:rPr>
  </w:style>
  <w:style w:type="paragraph" w:styleId="Textodebalo">
    <w:name w:val="Balloon Text"/>
    <w:basedOn w:val="Normal"/>
    <w:semiHidden/>
    <w:rsid w:val="00620402"/>
    <w:rPr>
      <w:rFonts w:ascii="Tahoma" w:hAnsi="Tahoma" w:cs="Tahoma"/>
      <w:sz w:val="16"/>
      <w:szCs w:val="16"/>
    </w:rPr>
  </w:style>
  <w:style w:type="paragraph" w:customStyle="1" w:styleId="TextoI-7-PM">
    <w:name w:val="Texto I-7-PM"/>
    <w:basedOn w:val="Normal"/>
    <w:rsid w:val="005C1E43"/>
    <w:pPr>
      <w:tabs>
        <w:tab w:val="left" w:pos="1985"/>
      </w:tabs>
      <w:spacing w:line="360" w:lineRule="auto"/>
      <w:jc w:val="both"/>
    </w:pPr>
    <w:rPr>
      <w:noProof/>
      <w:sz w:val="24"/>
    </w:rPr>
  </w:style>
  <w:style w:type="character" w:customStyle="1" w:styleId="materialtitulo1">
    <w:name w:val="material_titulo1"/>
    <w:basedOn w:val="Fontepargpadro"/>
    <w:rsid w:val="00F903A6"/>
    <w:rPr>
      <w:rFonts w:ascii="Calibri" w:hAnsi="Calibri" w:hint="default"/>
      <w:b/>
      <w:bCs/>
      <w:color w:val="1390BD"/>
      <w:sz w:val="33"/>
      <w:szCs w:val="33"/>
    </w:rPr>
  </w:style>
  <w:style w:type="character" w:customStyle="1" w:styleId="materialitemtitulocodigo1">
    <w:name w:val="material_itemtitulo_codigo1"/>
    <w:basedOn w:val="Fontepargpadro"/>
    <w:rsid w:val="00F903A6"/>
    <w:rPr>
      <w:rFonts w:ascii="Arial Black" w:hAnsi="Arial Black" w:hint="default"/>
      <w:b/>
      <w:bCs/>
      <w:color w:val="000000"/>
      <w:sz w:val="45"/>
      <w:szCs w:val="45"/>
    </w:rPr>
  </w:style>
  <w:style w:type="character" w:customStyle="1" w:styleId="materialitemtitulo1">
    <w:name w:val="material_itemtitulo1"/>
    <w:basedOn w:val="Fontepargpadro"/>
    <w:rsid w:val="00F903A6"/>
    <w:rPr>
      <w:rFonts w:ascii="Arial Narrow" w:hAnsi="Arial Narrow" w:hint="default"/>
      <w:color w:val="666666"/>
      <w:sz w:val="42"/>
      <w:szCs w:val="42"/>
    </w:rPr>
  </w:style>
  <w:style w:type="paragraph" w:styleId="PargrafodaLista">
    <w:name w:val="List Paragraph"/>
    <w:basedOn w:val="Normal"/>
    <w:uiPriority w:val="34"/>
    <w:qFormat/>
    <w:rsid w:val="002959C2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C16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8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9964">
      <w:bodyDiv w:val="1"/>
      <w:marLeft w:val="30"/>
      <w:marRight w:val="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9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329528">
      <w:bodyDiv w:val="1"/>
      <w:marLeft w:val="30"/>
      <w:marRight w:val="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3594">
      <w:bodyDiv w:val="1"/>
      <w:marLeft w:val="30"/>
      <w:marRight w:val="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yperlink" Target="http://www.policiamilitar.sp.gov.br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Meus%20documentos\Nova%20pasta\Parte%20Walter.dotx" TargetMode="External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B94460-4916-49D5-AD40-F5D321A0CB5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Parte%20Walter.dotx</Template>
  <TotalTime>1</TotalTime>
  <Pages>1</Pages>
  <Words>145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documento - I-7-PM - com continuação</vt:lpstr>
    </vt:vector>
  </TitlesOfParts>
  <Company/>
  <LinksUpToDate>false</LinksUpToDate>
  <CharactersWithSpaces>930</CharactersWithSpaces>
  <SharedDoc>false</SharedDoc>
  <HLinks>
    <vt:vector size="6" baseType="variant">
      <vt:variant>
        <vt:i4>5636182</vt:i4>
      </vt:variant>
      <vt:variant>
        <vt:i4>0</vt:i4>
      </vt:variant>
      <vt:variant>
        <vt:i4>0</vt:i4>
      </vt:variant>
      <vt:variant>
        <vt:i4>5</vt:i4>
      </vt:variant>
      <vt:variant>
        <vt:lpwstr>http://www.policiamilitar.sp.gov.br/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documento - I-7-PM - com continuação</dc:title>
  <dc:subject>I-7-PM</dc:subject>
  <dc:creator>SALA PRELEÇÃO</dc:creator>
  <cp:lastModifiedBy>Anderson Suriano</cp:lastModifiedBy>
  <cp:revision>4</cp:revision>
  <cp:lastPrinted>2025-10-04T13:38:00Z</cp:lastPrinted>
  <dcterms:created xsi:type="dcterms:W3CDTF">2026-08-11T14:58:00Z</dcterms:created>
  <dcterms:modified xsi:type="dcterms:W3CDTF">2026-08-11T14:59:00Z</dcterms:modified>
</cp:coreProperties>
</file>